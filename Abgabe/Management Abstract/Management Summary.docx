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B06E18" w14:textId="77777777" w:rsidR="009F3E31" w:rsidRDefault="009A5EC5" w:rsidP="00793C70">
      <w:pPr>
        <w:pStyle w:val="TitelseiteText"/>
        <w:jc w:val="right"/>
      </w:pPr>
      <w:r>
        <w:rPr>
          <w:noProof/>
        </w:rPr>
        <w:drawing>
          <wp:inline distT="0" distB="0" distL="0" distR="0" wp14:anchorId="69A39601" wp14:editId="43BE8672">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797C591F" w14:textId="77777777" w:rsidR="009F3E31" w:rsidRDefault="009F3E31" w:rsidP="009A6B3E">
      <w:pPr>
        <w:pStyle w:val="TitelseiteText"/>
        <w:jc w:val="right"/>
      </w:pPr>
    </w:p>
    <w:p w14:paraId="3273E243"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22BC02AD"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21BF74A0" w14:textId="0DEEC1DE"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5427C">
        <w:rPr>
          <w:rStyle w:val="AngabenzumLehrstuhl"/>
          <w:bCs w:val="0"/>
          <w:sz w:val="22"/>
        </w:rPr>
        <w:br/>
        <w:t xml:space="preserve">Lehrstuhl für </w:t>
      </w:r>
      <w:r w:rsidR="00803321">
        <w:rPr>
          <w:rStyle w:val="AngabenzumLehrstuhl"/>
          <w:bCs w:val="0"/>
          <w:sz w:val="22"/>
        </w:rPr>
        <w:t>Medieninformatik</w:t>
      </w:r>
    </w:p>
    <w:p w14:paraId="48E9E66E" w14:textId="77777777" w:rsidR="009F3E31" w:rsidRDefault="009F3E31" w:rsidP="009F3E31">
      <w:pPr>
        <w:pBdr>
          <w:bottom w:val="single" w:sz="6" w:space="1" w:color="auto"/>
        </w:pBdr>
      </w:pPr>
    </w:p>
    <w:p w14:paraId="5039EEAA" w14:textId="77777777" w:rsidR="009F3E31" w:rsidRDefault="009F3E31" w:rsidP="009F3E31">
      <w:pPr>
        <w:pStyle w:val="TitelseiteText"/>
      </w:pPr>
    </w:p>
    <w:p w14:paraId="5985CE64" w14:textId="77777777" w:rsidR="008873E3" w:rsidRDefault="008873E3" w:rsidP="009F3E31">
      <w:pPr>
        <w:pStyle w:val="TitelseiteText"/>
      </w:pPr>
    </w:p>
    <w:p w14:paraId="7D4BBBF9" w14:textId="0E9E56B7" w:rsidR="009F3E31" w:rsidRPr="00AE4BD9" w:rsidRDefault="00803321" w:rsidP="009F3E31">
      <w:pPr>
        <w:pStyle w:val="TitelseiteText"/>
      </w:pPr>
      <w:r w:rsidRPr="00AE4BD9">
        <w:t>Praxisseminar</w:t>
      </w:r>
      <w:r w:rsidR="00607234" w:rsidRPr="00AE4BD9">
        <w:t xml:space="preserve"> </w:t>
      </w:r>
    </w:p>
    <w:p w14:paraId="5D774401" w14:textId="0A227F0E" w:rsidR="009F3E31" w:rsidRPr="00607234" w:rsidRDefault="009F3E31" w:rsidP="009F3E31">
      <w:pPr>
        <w:pStyle w:val="TitelseiteText"/>
      </w:pPr>
      <w:r w:rsidRPr="00607234">
        <w:t xml:space="preserve">Modul: </w:t>
      </w:r>
      <w:r w:rsidR="00616FFC">
        <w:t xml:space="preserve">MEI – M </w:t>
      </w:r>
      <w:r w:rsidR="00EF458F">
        <w:t>26.1</w:t>
      </w:r>
    </w:p>
    <w:p w14:paraId="4378C0A4" w14:textId="77777777" w:rsidR="009F3E31" w:rsidRDefault="00607234" w:rsidP="009F3E31">
      <w:pPr>
        <w:pStyle w:val="TitelseiteText"/>
      </w:pPr>
      <w:r>
        <w:t>SS 2015</w:t>
      </w:r>
    </w:p>
    <w:p w14:paraId="0A832B19" w14:textId="50531700" w:rsidR="009F3E31" w:rsidRPr="004421E9" w:rsidRDefault="009F3E31" w:rsidP="009F3E31">
      <w:pPr>
        <w:pStyle w:val="TitelseiteText"/>
      </w:pPr>
      <w:r w:rsidRPr="004421E9">
        <w:t xml:space="preserve">Leitung: </w:t>
      </w:r>
      <w:r w:rsidR="00607234">
        <w:t xml:space="preserve"> </w:t>
      </w:r>
      <w:r w:rsidR="00405AB1">
        <w:t xml:space="preserve">Prof. Dr. Christian </w:t>
      </w:r>
      <w:r w:rsidR="00EF458F">
        <w:t>Wolf</w:t>
      </w:r>
      <w:r w:rsidR="00405AB1">
        <w:t>f</w:t>
      </w:r>
      <w:r w:rsidR="00EF458F">
        <w:t xml:space="preserve">, </w:t>
      </w:r>
      <w:r w:rsidR="00405AB1">
        <w:t xml:space="preserve">Dr. Raphael </w:t>
      </w:r>
      <w:r w:rsidR="00EF458F">
        <w:t>Wimmer</w:t>
      </w:r>
    </w:p>
    <w:p w14:paraId="6519178D" w14:textId="77777777" w:rsidR="009F3E31" w:rsidRDefault="009F3E31" w:rsidP="009F3E31"/>
    <w:p w14:paraId="0EA96247" w14:textId="77777777" w:rsidR="009F3E31" w:rsidRDefault="009F3E31" w:rsidP="009F3E31"/>
    <w:p w14:paraId="132C0068" w14:textId="77777777" w:rsidR="009F3E31" w:rsidRDefault="009F3E31" w:rsidP="009F3E31"/>
    <w:p w14:paraId="1A185B9E" w14:textId="77777777" w:rsidR="009F3E31" w:rsidRDefault="009F3E31" w:rsidP="009F3E31"/>
    <w:p w14:paraId="73A202C9" w14:textId="77777777" w:rsidR="00D455FE" w:rsidRDefault="00D455FE" w:rsidP="009F3E31">
      <w:pPr>
        <w:pStyle w:val="Titel"/>
      </w:pPr>
      <w:r>
        <w:t>Management Summary:</w:t>
      </w:r>
    </w:p>
    <w:p w14:paraId="337F7AF7" w14:textId="2951D986" w:rsidR="009F3E31" w:rsidRDefault="00803321" w:rsidP="009F3E31">
      <w:pPr>
        <w:pStyle w:val="Titel"/>
      </w:pPr>
      <w:r>
        <w:t>Relaunch der RZ-Webseite</w:t>
      </w:r>
    </w:p>
    <w:p w14:paraId="3C9D22E8" w14:textId="77777777" w:rsidR="009F3E31" w:rsidRDefault="009F3E31" w:rsidP="009F3E31"/>
    <w:p w14:paraId="7350FB90" w14:textId="77777777" w:rsidR="009F3E31" w:rsidRDefault="009F3E31" w:rsidP="009F3E31">
      <w:pPr>
        <w:pStyle w:val="TitelseiteText"/>
      </w:pPr>
    </w:p>
    <w:p w14:paraId="04CFC8FD" w14:textId="77777777" w:rsidR="009F3E31" w:rsidRDefault="009F3E31" w:rsidP="009F3E31">
      <w:pPr>
        <w:pStyle w:val="TitelseiteText"/>
      </w:pPr>
    </w:p>
    <w:p w14:paraId="03A968B8" w14:textId="77777777" w:rsidR="00803321" w:rsidRDefault="00803321" w:rsidP="009F3E31">
      <w:pPr>
        <w:pStyle w:val="TitelseiteText"/>
      </w:pPr>
    </w:p>
    <w:p w14:paraId="1523033C" w14:textId="77777777" w:rsidR="00803321" w:rsidRDefault="00803321" w:rsidP="009F3E31">
      <w:pPr>
        <w:pStyle w:val="TitelseiteText"/>
      </w:pPr>
    </w:p>
    <w:p w14:paraId="7B3FC499" w14:textId="77777777" w:rsidR="00803321" w:rsidRDefault="00803321" w:rsidP="009F3E31">
      <w:pPr>
        <w:pStyle w:val="TitelseiteText"/>
      </w:pPr>
    </w:p>
    <w:p w14:paraId="58661D70" w14:textId="77777777" w:rsidR="00803321" w:rsidRDefault="00803321" w:rsidP="009F3E31">
      <w:pPr>
        <w:pStyle w:val="TitelseiteText"/>
      </w:pPr>
    </w:p>
    <w:p w14:paraId="60843544" w14:textId="77777777" w:rsidR="00803321" w:rsidRDefault="00803321" w:rsidP="009F3E31">
      <w:pPr>
        <w:pStyle w:val="TitelseiteText"/>
      </w:pPr>
    </w:p>
    <w:p w14:paraId="4AFC5AE7" w14:textId="77777777" w:rsidR="00803321" w:rsidRDefault="00803321" w:rsidP="009F3E31">
      <w:pPr>
        <w:pStyle w:val="TitelseiteText"/>
      </w:pPr>
    </w:p>
    <w:p w14:paraId="4E382AA8" w14:textId="77777777" w:rsidR="00803321" w:rsidRDefault="00803321" w:rsidP="009F3E31">
      <w:pPr>
        <w:pStyle w:val="TitelseiteText"/>
      </w:pPr>
    </w:p>
    <w:p w14:paraId="3977ED90" w14:textId="77777777" w:rsidR="000147EF" w:rsidRDefault="000147EF">
      <w:pPr>
        <w:spacing w:after="200" w:line="276" w:lineRule="auto"/>
        <w:sectPr w:rsidR="000147EF" w:rsidSect="00F717F9">
          <w:headerReference w:type="default" r:id="rId9"/>
          <w:headerReference w:type="first" r:id="rId10"/>
          <w:pgSz w:w="11906" w:h="16838"/>
          <w:pgMar w:top="1418" w:right="1418" w:bottom="1134" w:left="1985" w:header="709" w:footer="709" w:gutter="0"/>
          <w:cols w:space="708"/>
          <w:docGrid w:linePitch="360"/>
        </w:sectPr>
      </w:pPr>
    </w:p>
    <w:p w14:paraId="48E17E03" w14:textId="77777777" w:rsidR="009F3E31" w:rsidRDefault="009A6082" w:rsidP="009A6082">
      <w:pPr>
        <w:pStyle w:val="Inhaltsverzeichnisberschrift"/>
      </w:pPr>
      <w:r>
        <w:lastRenderedPageBreak/>
        <w:t>Inhalt</w:t>
      </w:r>
    </w:p>
    <w:p w14:paraId="0DAC049F" w14:textId="77777777" w:rsidR="009A6082" w:rsidRPr="009A6082" w:rsidRDefault="009A6082" w:rsidP="009A6082">
      <w:pPr>
        <w:rPr>
          <w:lang w:eastAsia="en-US"/>
        </w:rPr>
      </w:pPr>
    </w:p>
    <w:p w14:paraId="271DDA1E" w14:textId="77777777" w:rsidR="00C527DC" w:rsidRDefault="00246EB0">
      <w:pPr>
        <w:pStyle w:val="Verzeichnis1"/>
        <w:rPr>
          <w:rFonts w:asciiTheme="minorHAnsi" w:eastAsiaTheme="minorEastAsia" w:hAnsiTheme="minorHAnsi" w:cstheme="minorBidi"/>
          <w:noProof/>
          <w:szCs w:val="24"/>
        </w:rPr>
      </w:pPr>
      <w:r>
        <w:fldChar w:fldCharType="begin"/>
      </w:r>
      <w:r w:rsidR="009A6082">
        <w:instrText xml:space="preserve"> TOC \o "1-4" \h \z \u </w:instrText>
      </w:r>
      <w:r>
        <w:fldChar w:fldCharType="separate"/>
      </w:r>
      <w:hyperlink w:anchor="_Toc432684073" w:history="1">
        <w:r w:rsidR="00C527DC" w:rsidRPr="00607735">
          <w:rPr>
            <w:rStyle w:val="Link"/>
            <w:rFonts w:eastAsiaTheme="majorEastAsia"/>
            <w:noProof/>
            <w:lang w:eastAsia="en-US"/>
          </w:rPr>
          <w:t>1</w:t>
        </w:r>
        <w:r w:rsidR="00C527DC">
          <w:rPr>
            <w:rFonts w:asciiTheme="minorHAnsi" w:eastAsiaTheme="minorEastAsia" w:hAnsiTheme="minorHAnsi" w:cstheme="minorBidi"/>
            <w:noProof/>
            <w:szCs w:val="24"/>
          </w:rPr>
          <w:tab/>
        </w:r>
        <w:r w:rsidR="00C527DC" w:rsidRPr="00607735">
          <w:rPr>
            <w:rStyle w:val="Link"/>
            <w:rFonts w:eastAsiaTheme="majorEastAsia"/>
            <w:noProof/>
            <w:lang w:eastAsia="en-US"/>
          </w:rPr>
          <w:t>Projektdefinition</w:t>
        </w:r>
        <w:r w:rsidR="00C527DC">
          <w:rPr>
            <w:noProof/>
            <w:webHidden/>
          </w:rPr>
          <w:tab/>
        </w:r>
        <w:r w:rsidR="00C527DC">
          <w:rPr>
            <w:noProof/>
            <w:webHidden/>
          </w:rPr>
          <w:fldChar w:fldCharType="begin"/>
        </w:r>
        <w:r w:rsidR="00C527DC">
          <w:rPr>
            <w:noProof/>
            <w:webHidden/>
          </w:rPr>
          <w:instrText xml:space="preserve"> PAGEREF _Toc432684073 \h </w:instrText>
        </w:r>
        <w:r w:rsidR="00C527DC">
          <w:rPr>
            <w:noProof/>
            <w:webHidden/>
          </w:rPr>
        </w:r>
        <w:r w:rsidR="00C527DC">
          <w:rPr>
            <w:noProof/>
            <w:webHidden/>
          </w:rPr>
          <w:fldChar w:fldCharType="separate"/>
        </w:r>
        <w:r w:rsidR="00C527DC">
          <w:rPr>
            <w:noProof/>
            <w:webHidden/>
          </w:rPr>
          <w:t>2</w:t>
        </w:r>
        <w:r w:rsidR="00C527DC">
          <w:rPr>
            <w:noProof/>
            <w:webHidden/>
          </w:rPr>
          <w:fldChar w:fldCharType="end"/>
        </w:r>
      </w:hyperlink>
    </w:p>
    <w:p w14:paraId="3F457768" w14:textId="77777777" w:rsidR="00C527DC" w:rsidRDefault="00C527DC">
      <w:pPr>
        <w:pStyle w:val="Verzeichnis1"/>
        <w:rPr>
          <w:rFonts w:asciiTheme="minorHAnsi" w:eastAsiaTheme="minorEastAsia" w:hAnsiTheme="minorHAnsi" w:cstheme="minorBidi"/>
          <w:noProof/>
          <w:szCs w:val="24"/>
        </w:rPr>
      </w:pPr>
      <w:hyperlink w:anchor="_Toc432684074" w:history="1">
        <w:r w:rsidRPr="00607735">
          <w:rPr>
            <w:rStyle w:val="Link"/>
            <w:rFonts w:eastAsiaTheme="majorEastAsia"/>
            <w:noProof/>
          </w:rPr>
          <w:t>2</w:t>
        </w:r>
        <w:r>
          <w:rPr>
            <w:rFonts w:asciiTheme="minorHAnsi" w:eastAsiaTheme="minorEastAsia" w:hAnsiTheme="minorHAnsi" w:cstheme="minorBidi"/>
            <w:noProof/>
            <w:szCs w:val="24"/>
          </w:rPr>
          <w:tab/>
        </w:r>
        <w:r w:rsidRPr="00607735">
          <w:rPr>
            <w:rStyle w:val="Link"/>
            <w:rFonts w:eastAsiaTheme="majorEastAsia"/>
            <w:noProof/>
          </w:rPr>
          <w:t>Durchführung</w:t>
        </w:r>
        <w:r>
          <w:rPr>
            <w:noProof/>
            <w:webHidden/>
          </w:rPr>
          <w:tab/>
        </w:r>
        <w:r>
          <w:rPr>
            <w:noProof/>
            <w:webHidden/>
          </w:rPr>
          <w:fldChar w:fldCharType="begin"/>
        </w:r>
        <w:r>
          <w:rPr>
            <w:noProof/>
            <w:webHidden/>
          </w:rPr>
          <w:instrText xml:space="preserve"> PAGEREF _Toc432684074 \h </w:instrText>
        </w:r>
        <w:r>
          <w:rPr>
            <w:noProof/>
            <w:webHidden/>
          </w:rPr>
        </w:r>
        <w:r>
          <w:rPr>
            <w:noProof/>
            <w:webHidden/>
          </w:rPr>
          <w:fldChar w:fldCharType="separate"/>
        </w:r>
        <w:r>
          <w:rPr>
            <w:noProof/>
            <w:webHidden/>
          </w:rPr>
          <w:t>3</w:t>
        </w:r>
        <w:r>
          <w:rPr>
            <w:noProof/>
            <w:webHidden/>
          </w:rPr>
          <w:fldChar w:fldCharType="end"/>
        </w:r>
      </w:hyperlink>
    </w:p>
    <w:p w14:paraId="6702A7B2" w14:textId="77777777" w:rsidR="00C527DC" w:rsidRDefault="00C527DC">
      <w:pPr>
        <w:pStyle w:val="Verzeichnis2"/>
        <w:tabs>
          <w:tab w:val="left" w:pos="960"/>
          <w:tab w:val="right" w:leader="dot" w:pos="8493"/>
        </w:tabs>
        <w:rPr>
          <w:rFonts w:asciiTheme="minorHAnsi" w:eastAsiaTheme="minorEastAsia" w:hAnsiTheme="minorHAnsi" w:cstheme="minorBidi"/>
          <w:noProof/>
          <w:sz w:val="24"/>
          <w:szCs w:val="24"/>
        </w:rPr>
      </w:pPr>
      <w:hyperlink w:anchor="_Toc432684075" w:history="1">
        <w:r w:rsidRPr="00607735">
          <w:rPr>
            <w:rStyle w:val="Link"/>
            <w:rFonts w:eastAsiaTheme="majorEastAsia"/>
            <w:noProof/>
          </w:rPr>
          <w:t>2.1</w:t>
        </w:r>
        <w:r>
          <w:rPr>
            <w:rFonts w:asciiTheme="minorHAnsi" w:eastAsiaTheme="minorEastAsia" w:hAnsiTheme="minorHAnsi" w:cstheme="minorBidi"/>
            <w:noProof/>
            <w:sz w:val="24"/>
            <w:szCs w:val="24"/>
          </w:rPr>
          <w:tab/>
        </w:r>
        <w:r w:rsidRPr="00607735">
          <w:rPr>
            <w:rStyle w:val="Link"/>
            <w:rFonts w:eastAsiaTheme="majorEastAsia"/>
            <w:noProof/>
          </w:rPr>
          <w:t>Anforderungsanalyse</w:t>
        </w:r>
        <w:r>
          <w:rPr>
            <w:noProof/>
            <w:webHidden/>
          </w:rPr>
          <w:tab/>
        </w:r>
        <w:r>
          <w:rPr>
            <w:noProof/>
            <w:webHidden/>
          </w:rPr>
          <w:fldChar w:fldCharType="begin"/>
        </w:r>
        <w:r>
          <w:rPr>
            <w:noProof/>
            <w:webHidden/>
          </w:rPr>
          <w:instrText xml:space="preserve"> PAGEREF _Toc432684075 \h </w:instrText>
        </w:r>
        <w:r>
          <w:rPr>
            <w:noProof/>
            <w:webHidden/>
          </w:rPr>
        </w:r>
        <w:r>
          <w:rPr>
            <w:noProof/>
            <w:webHidden/>
          </w:rPr>
          <w:fldChar w:fldCharType="separate"/>
        </w:r>
        <w:r>
          <w:rPr>
            <w:noProof/>
            <w:webHidden/>
          </w:rPr>
          <w:t>3</w:t>
        </w:r>
        <w:r>
          <w:rPr>
            <w:noProof/>
            <w:webHidden/>
          </w:rPr>
          <w:fldChar w:fldCharType="end"/>
        </w:r>
      </w:hyperlink>
    </w:p>
    <w:p w14:paraId="6BE84C7A" w14:textId="77777777" w:rsidR="00C527DC" w:rsidRDefault="00C527DC">
      <w:pPr>
        <w:pStyle w:val="Verzeichnis2"/>
        <w:tabs>
          <w:tab w:val="left" w:pos="960"/>
          <w:tab w:val="right" w:leader="dot" w:pos="8493"/>
        </w:tabs>
        <w:rPr>
          <w:rFonts w:asciiTheme="minorHAnsi" w:eastAsiaTheme="minorEastAsia" w:hAnsiTheme="minorHAnsi" w:cstheme="minorBidi"/>
          <w:noProof/>
          <w:sz w:val="24"/>
          <w:szCs w:val="24"/>
        </w:rPr>
      </w:pPr>
      <w:hyperlink w:anchor="_Toc432684076" w:history="1">
        <w:r w:rsidRPr="00607735">
          <w:rPr>
            <w:rStyle w:val="Link"/>
            <w:rFonts w:eastAsiaTheme="majorEastAsia"/>
            <w:noProof/>
          </w:rPr>
          <w:t>2.2</w:t>
        </w:r>
        <w:r>
          <w:rPr>
            <w:rFonts w:asciiTheme="minorHAnsi" w:eastAsiaTheme="minorEastAsia" w:hAnsiTheme="minorHAnsi" w:cstheme="minorBidi"/>
            <w:noProof/>
            <w:sz w:val="24"/>
            <w:szCs w:val="24"/>
          </w:rPr>
          <w:tab/>
        </w:r>
        <w:r w:rsidRPr="00607735">
          <w:rPr>
            <w:rStyle w:val="Link"/>
            <w:rFonts w:eastAsiaTheme="majorEastAsia"/>
            <w:noProof/>
          </w:rPr>
          <w:t>Konzeptionsphase</w:t>
        </w:r>
        <w:r>
          <w:rPr>
            <w:noProof/>
            <w:webHidden/>
          </w:rPr>
          <w:tab/>
        </w:r>
        <w:r>
          <w:rPr>
            <w:noProof/>
            <w:webHidden/>
          </w:rPr>
          <w:fldChar w:fldCharType="begin"/>
        </w:r>
        <w:r>
          <w:rPr>
            <w:noProof/>
            <w:webHidden/>
          </w:rPr>
          <w:instrText xml:space="preserve"> PAGEREF _Toc432684076 \h </w:instrText>
        </w:r>
        <w:r>
          <w:rPr>
            <w:noProof/>
            <w:webHidden/>
          </w:rPr>
        </w:r>
        <w:r>
          <w:rPr>
            <w:noProof/>
            <w:webHidden/>
          </w:rPr>
          <w:fldChar w:fldCharType="separate"/>
        </w:r>
        <w:r>
          <w:rPr>
            <w:noProof/>
            <w:webHidden/>
          </w:rPr>
          <w:t>3</w:t>
        </w:r>
        <w:r>
          <w:rPr>
            <w:noProof/>
            <w:webHidden/>
          </w:rPr>
          <w:fldChar w:fldCharType="end"/>
        </w:r>
      </w:hyperlink>
    </w:p>
    <w:p w14:paraId="49CAC4FA" w14:textId="77777777" w:rsidR="00C527DC" w:rsidRDefault="00C527DC">
      <w:pPr>
        <w:pStyle w:val="Verzeichnis2"/>
        <w:tabs>
          <w:tab w:val="left" w:pos="960"/>
          <w:tab w:val="right" w:leader="dot" w:pos="8493"/>
        </w:tabs>
        <w:rPr>
          <w:rFonts w:asciiTheme="minorHAnsi" w:eastAsiaTheme="minorEastAsia" w:hAnsiTheme="minorHAnsi" w:cstheme="minorBidi"/>
          <w:noProof/>
          <w:sz w:val="24"/>
          <w:szCs w:val="24"/>
        </w:rPr>
      </w:pPr>
      <w:hyperlink w:anchor="_Toc432684077" w:history="1">
        <w:r w:rsidRPr="00607735">
          <w:rPr>
            <w:rStyle w:val="Link"/>
            <w:rFonts w:eastAsiaTheme="majorEastAsia"/>
            <w:noProof/>
          </w:rPr>
          <w:t>2.3</w:t>
        </w:r>
        <w:r>
          <w:rPr>
            <w:rFonts w:asciiTheme="minorHAnsi" w:eastAsiaTheme="minorEastAsia" w:hAnsiTheme="minorHAnsi" w:cstheme="minorBidi"/>
            <w:noProof/>
            <w:sz w:val="24"/>
            <w:szCs w:val="24"/>
          </w:rPr>
          <w:tab/>
        </w:r>
        <w:r w:rsidRPr="00607735">
          <w:rPr>
            <w:rStyle w:val="Link"/>
            <w:rFonts w:eastAsiaTheme="majorEastAsia"/>
            <w:noProof/>
          </w:rPr>
          <w:t>Usability-Tests</w:t>
        </w:r>
        <w:r>
          <w:rPr>
            <w:noProof/>
            <w:webHidden/>
          </w:rPr>
          <w:tab/>
        </w:r>
        <w:r>
          <w:rPr>
            <w:noProof/>
            <w:webHidden/>
          </w:rPr>
          <w:fldChar w:fldCharType="begin"/>
        </w:r>
        <w:r>
          <w:rPr>
            <w:noProof/>
            <w:webHidden/>
          </w:rPr>
          <w:instrText xml:space="preserve"> PAGEREF _Toc432684077 \h </w:instrText>
        </w:r>
        <w:r>
          <w:rPr>
            <w:noProof/>
            <w:webHidden/>
          </w:rPr>
        </w:r>
        <w:r>
          <w:rPr>
            <w:noProof/>
            <w:webHidden/>
          </w:rPr>
          <w:fldChar w:fldCharType="separate"/>
        </w:r>
        <w:r>
          <w:rPr>
            <w:noProof/>
            <w:webHidden/>
          </w:rPr>
          <w:t>3</w:t>
        </w:r>
        <w:r>
          <w:rPr>
            <w:noProof/>
            <w:webHidden/>
          </w:rPr>
          <w:fldChar w:fldCharType="end"/>
        </w:r>
      </w:hyperlink>
    </w:p>
    <w:p w14:paraId="02F390F4" w14:textId="77777777" w:rsidR="00C527DC" w:rsidRDefault="00C527DC">
      <w:pPr>
        <w:pStyle w:val="Verzeichnis1"/>
        <w:rPr>
          <w:rFonts w:asciiTheme="minorHAnsi" w:eastAsiaTheme="minorEastAsia" w:hAnsiTheme="minorHAnsi" w:cstheme="minorBidi"/>
          <w:noProof/>
          <w:szCs w:val="24"/>
        </w:rPr>
      </w:pPr>
      <w:hyperlink w:anchor="_Toc432684078" w:history="1">
        <w:r w:rsidRPr="00607735">
          <w:rPr>
            <w:rStyle w:val="Link"/>
            <w:rFonts w:eastAsiaTheme="majorEastAsia"/>
            <w:noProof/>
          </w:rPr>
          <w:t>3</w:t>
        </w:r>
        <w:r>
          <w:rPr>
            <w:rFonts w:asciiTheme="minorHAnsi" w:eastAsiaTheme="minorEastAsia" w:hAnsiTheme="minorHAnsi" w:cstheme="minorBidi"/>
            <w:noProof/>
            <w:szCs w:val="24"/>
          </w:rPr>
          <w:tab/>
        </w:r>
        <w:r w:rsidRPr="00607735">
          <w:rPr>
            <w:rStyle w:val="Link"/>
            <w:rFonts w:eastAsiaTheme="majorEastAsia"/>
            <w:noProof/>
          </w:rPr>
          <w:t>Ergebnisse</w:t>
        </w:r>
        <w:r>
          <w:rPr>
            <w:noProof/>
            <w:webHidden/>
          </w:rPr>
          <w:tab/>
        </w:r>
        <w:r>
          <w:rPr>
            <w:noProof/>
            <w:webHidden/>
          </w:rPr>
          <w:fldChar w:fldCharType="begin"/>
        </w:r>
        <w:r>
          <w:rPr>
            <w:noProof/>
            <w:webHidden/>
          </w:rPr>
          <w:instrText xml:space="preserve"> PAGEREF _Toc432684078 \h </w:instrText>
        </w:r>
        <w:r>
          <w:rPr>
            <w:noProof/>
            <w:webHidden/>
          </w:rPr>
        </w:r>
        <w:r>
          <w:rPr>
            <w:noProof/>
            <w:webHidden/>
          </w:rPr>
          <w:fldChar w:fldCharType="separate"/>
        </w:r>
        <w:r>
          <w:rPr>
            <w:noProof/>
            <w:webHidden/>
          </w:rPr>
          <w:t>3</w:t>
        </w:r>
        <w:r>
          <w:rPr>
            <w:noProof/>
            <w:webHidden/>
          </w:rPr>
          <w:fldChar w:fldCharType="end"/>
        </w:r>
      </w:hyperlink>
    </w:p>
    <w:p w14:paraId="244F9C1D" w14:textId="77777777" w:rsidR="009A6082" w:rsidRDefault="00246EB0">
      <w:pPr>
        <w:spacing w:after="200" w:line="276" w:lineRule="auto"/>
        <w:jc w:val="left"/>
      </w:pPr>
      <w:r>
        <w:fldChar w:fldCharType="end"/>
      </w:r>
    </w:p>
    <w:p w14:paraId="550C83DB" w14:textId="77777777" w:rsidR="00C527DC" w:rsidRDefault="00C527DC" w:rsidP="00C527DC">
      <w:pPr>
        <w:pStyle w:val="Folgeabsatz"/>
      </w:pPr>
    </w:p>
    <w:p w14:paraId="5C2B50A3" w14:textId="77777777" w:rsidR="00C527DC" w:rsidRDefault="00C527DC" w:rsidP="00C527DC">
      <w:pPr>
        <w:pStyle w:val="Folgeabsatz"/>
      </w:pPr>
    </w:p>
    <w:p w14:paraId="04C15329" w14:textId="77777777" w:rsidR="00C527DC" w:rsidRDefault="00C527DC" w:rsidP="00C527DC">
      <w:pPr>
        <w:pStyle w:val="Folgeabsatz"/>
      </w:pPr>
    </w:p>
    <w:p w14:paraId="07A00C7D" w14:textId="77777777" w:rsidR="00C527DC" w:rsidRDefault="00C527DC" w:rsidP="00C527DC">
      <w:pPr>
        <w:pStyle w:val="Folgeabsatz"/>
      </w:pPr>
    </w:p>
    <w:p w14:paraId="220BBA8E" w14:textId="77777777" w:rsidR="00C527DC" w:rsidRDefault="00C527DC" w:rsidP="00C527DC">
      <w:pPr>
        <w:pStyle w:val="Folgeabsatz"/>
      </w:pPr>
    </w:p>
    <w:p w14:paraId="37009455" w14:textId="77777777" w:rsidR="00C527DC" w:rsidRDefault="00C527DC" w:rsidP="00C527DC">
      <w:pPr>
        <w:pStyle w:val="Folgeabsatz"/>
      </w:pPr>
    </w:p>
    <w:p w14:paraId="2C4743F1" w14:textId="77777777" w:rsidR="00C527DC" w:rsidRDefault="00C527DC" w:rsidP="00C527DC">
      <w:pPr>
        <w:pStyle w:val="Folgeabsatz"/>
      </w:pPr>
    </w:p>
    <w:p w14:paraId="45063DD5" w14:textId="77777777" w:rsidR="00C527DC" w:rsidRDefault="00C527DC" w:rsidP="00C527DC">
      <w:pPr>
        <w:pStyle w:val="Folgeabsatz"/>
      </w:pPr>
    </w:p>
    <w:p w14:paraId="1B7EE095" w14:textId="77777777" w:rsidR="00C527DC" w:rsidRDefault="00C527DC" w:rsidP="00C527DC">
      <w:pPr>
        <w:pStyle w:val="Folgeabsatz"/>
      </w:pPr>
    </w:p>
    <w:p w14:paraId="6D7A838D" w14:textId="77777777" w:rsidR="00C527DC" w:rsidRDefault="00C527DC" w:rsidP="00C527DC">
      <w:pPr>
        <w:pStyle w:val="Folgeabsatz"/>
      </w:pPr>
    </w:p>
    <w:p w14:paraId="1015A6BF" w14:textId="77777777" w:rsidR="00C527DC" w:rsidRDefault="00C527DC" w:rsidP="00C527DC">
      <w:pPr>
        <w:pStyle w:val="Folgeabsatz"/>
      </w:pPr>
    </w:p>
    <w:p w14:paraId="29AA9DDE" w14:textId="77777777" w:rsidR="00C527DC" w:rsidRDefault="00C527DC" w:rsidP="00C527DC">
      <w:pPr>
        <w:pStyle w:val="Folgeabsatz"/>
      </w:pPr>
    </w:p>
    <w:p w14:paraId="11771522" w14:textId="77777777" w:rsidR="00C527DC" w:rsidRDefault="00C527DC" w:rsidP="00C527DC">
      <w:pPr>
        <w:pStyle w:val="Folgeabsatz"/>
      </w:pPr>
    </w:p>
    <w:p w14:paraId="207277C5" w14:textId="77777777" w:rsidR="00C527DC" w:rsidRDefault="00C527DC" w:rsidP="00C527DC">
      <w:pPr>
        <w:pStyle w:val="Folgeabsatz"/>
      </w:pPr>
    </w:p>
    <w:p w14:paraId="62697FCE" w14:textId="77777777" w:rsidR="00C527DC" w:rsidRDefault="00C527DC" w:rsidP="00C527DC">
      <w:pPr>
        <w:pStyle w:val="Folgeabsatz"/>
      </w:pPr>
    </w:p>
    <w:p w14:paraId="0458E75E" w14:textId="77777777" w:rsidR="00C527DC" w:rsidRDefault="00C527DC" w:rsidP="00C527DC">
      <w:pPr>
        <w:pStyle w:val="Folgeabsatz"/>
      </w:pPr>
    </w:p>
    <w:p w14:paraId="61B0B958" w14:textId="77777777" w:rsidR="00C527DC" w:rsidRDefault="00C527DC" w:rsidP="00C527DC">
      <w:pPr>
        <w:pStyle w:val="Folgeabsatz"/>
      </w:pPr>
    </w:p>
    <w:p w14:paraId="53C347A6" w14:textId="77777777" w:rsidR="00C527DC" w:rsidRDefault="00C527DC" w:rsidP="00C527DC">
      <w:pPr>
        <w:pStyle w:val="Folgeabsatz"/>
      </w:pPr>
    </w:p>
    <w:p w14:paraId="05A08D9D" w14:textId="77777777" w:rsidR="00C527DC" w:rsidRDefault="00C527DC" w:rsidP="00C527DC">
      <w:pPr>
        <w:pStyle w:val="Folgeabsatz"/>
      </w:pPr>
    </w:p>
    <w:p w14:paraId="7B657F7F" w14:textId="77777777" w:rsidR="00C527DC" w:rsidRDefault="00C527DC" w:rsidP="00C527DC">
      <w:pPr>
        <w:pStyle w:val="Folgeabsatz"/>
      </w:pPr>
    </w:p>
    <w:p w14:paraId="7FD92591" w14:textId="77777777" w:rsidR="00C527DC" w:rsidRDefault="00C527DC" w:rsidP="00C527DC">
      <w:pPr>
        <w:pStyle w:val="Folgeabsatz"/>
      </w:pPr>
    </w:p>
    <w:p w14:paraId="48832463" w14:textId="77777777" w:rsidR="00C527DC" w:rsidRPr="00C527DC" w:rsidRDefault="00C527DC" w:rsidP="00C527DC">
      <w:pPr>
        <w:pStyle w:val="Folgeabsatz"/>
      </w:pPr>
    </w:p>
    <w:p w14:paraId="1D24BF48" w14:textId="65AC21B9" w:rsidR="00070B8E" w:rsidRDefault="00D455FE" w:rsidP="00D455FE">
      <w:pPr>
        <w:pStyle w:val="berschrift1"/>
        <w:rPr>
          <w:lang w:eastAsia="en-US"/>
        </w:rPr>
      </w:pPr>
      <w:bookmarkStart w:id="0" w:name="_Toc432684073"/>
      <w:r>
        <w:rPr>
          <w:lang w:eastAsia="en-US"/>
        </w:rPr>
        <w:lastRenderedPageBreak/>
        <w:t>Projektdefinition</w:t>
      </w:r>
      <w:bookmarkEnd w:id="0"/>
    </w:p>
    <w:p w14:paraId="7C382BCE" w14:textId="77777777" w:rsidR="00D455FE" w:rsidRDefault="00D455FE" w:rsidP="00D455FE">
      <w:r>
        <w:t>Ziel des Projekts war es, die Webseite des Rechenzentrums strukturell neu zu gestalten. Im Gegensatz zur bisherigen Seite, sollte hierbei die neue Version mehr Wert auf eine nutzerorientierte Gestaltung (</w:t>
      </w:r>
      <w:r w:rsidRPr="00D455FE">
        <w:rPr>
          <w:i/>
        </w:rPr>
        <w:t xml:space="preserve">User </w:t>
      </w:r>
      <w:proofErr w:type="spellStart"/>
      <w:r w:rsidRPr="00D455FE">
        <w:rPr>
          <w:i/>
        </w:rPr>
        <w:t>Centered</w:t>
      </w:r>
      <w:proofErr w:type="spellEnd"/>
      <w:r w:rsidRPr="00D455FE">
        <w:rPr>
          <w:i/>
        </w:rPr>
        <w:t xml:space="preserve"> Design</w:t>
      </w:r>
      <w:r>
        <w:t>) legen.</w:t>
      </w:r>
    </w:p>
    <w:p w14:paraId="11F5889B" w14:textId="77777777" w:rsidR="00D455FE" w:rsidRDefault="00D455FE" w:rsidP="00D455FE">
      <w:r>
        <w:t>Dabei musste vor allem darauf geachtet werden, dass nur für Nutzer relevante Inhalte auf der Seite veröffentlicht werden und die Seite so möglichst unkompliziert und sinnvoll strukturiert werden sollte. Als Zielgruppen für das Projekt standen Studierende, Dozent/innen und Mitarbeiter/innen der Universität Regensburg im Fokus.</w:t>
      </w:r>
    </w:p>
    <w:p w14:paraId="13866513" w14:textId="77777777" w:rsidR="00D455FE" w:rsidRDefault="00D455FE" w:rsidP="00D455FE">
      <w:r>
        <w:t>Das Projekt bestand im Wesentlichen aus drei Phasen:</w:t>
      </w:r>
    </w:p>
    <w:p w14:paraId="25E03750" w14:textId="05D37571" w:rsidR="00D455FE" w:rsidRDefault="00D455FE" w:rsidP="00D455FE">
      <w:pPr>
        <w:pStyle w:val="Listenabsatz"/>
        <w:numPr>
          <w:ilvl w:val="0"/>
          <w:numId w:val="22"/>
        </w:numPr>
      </w:pPr>
      <w:r>
        <w:t>Anforderungsanalyse: Zu Beginn mussten Nutzergruppen genau definiert, der Inhalt der Seite gesichtet und Anforderungen an die neue Struktur erarbeitet werden.</w:t>
      </w:r>
    </w:p>
    <w:p w14:paraId="27A325CB" w14:textId="542BDF55" w:rsidR="00D455FE" w:rsidRDefault="00D455FE" w:rsidP="00D455FE">
      <w:pPr>
        <w:pStyle w:val="Listenabsatz"/>
        <w:numPr>
          <w:ilvl w:val="0"/>
          <w:numId w:val="22"/>
        </w:numPr>
      </w:pPr>
      <w:r>
        <w:t>Konzeptionsphase: Unter Berücksichtigung der Ergebnisse der Anforderungsanalyse wurde ein Prototyp erstellt.</w:t>
      </w:r>
    </w:p>
    <w:p w14:paraId="275A4345" w14:textId="73245FCB" w:rsidR="00D455FE" w:rsidRDefault="00D455FE" w:rsidP="00D455FE">
      <w:pPr>
        <w:pStyle w:val="Listenabsatz"/>
        <w:numPr>
          <w:ilvl w:val="0"/>
          <w:numId w:val="22"/>
        </w:numPr>
      </w:pPr>
      <w:r>
        <w:t>Nutzertests: Abschließend wurde das neue Design in Nutzertests überprüft und etwaige Probleme, die von Probanden erkannt wurden gelöst. Durch das Einfließen der Testergebnisse entstand ein finaler Entwurf.</w:t>
      </w:r>
    </w:p>
    <w:p w14:paraId="56612740" w14:textId="557BE50F" w:rsidR="00D455FE" w:rsidRDefault="00D455FE" w:rsidP="00C527DC">
      <w:r>
        <w:t>Als Resultat dieses Projekts steht eine Handlungsempfehlung an die Administratoren der Webseite des Rechenzentrums, wie die Informationsarchitektur der Seite umstrukturiert werden muss, um kürzere Pfade, sinnvollere Benennungen und somit erhöhte Benutzerzufriedenheit zu erreichen.</w:t>
      </w:r>
    </w:p>
    <w:p w14:paraId="682BB2B7" w14:textId="518900E9" w:rsidR="00D455FE" w:rsidRDefault="00D455FE" w:rsidP="00D455FE">
      <w:pPr>
        <w:pStyle w:val="berschrift1"/>
      </w:pPr>
      <w:bookmarkStart w:id="1" w:name="_Toc432684074"/>
      <w:r>
        <w:t>Durchführung</w:t>
      </w:r>
      <w:bookmarkEnd w:id="1"/>
    </w:p>
    <w:p w14:paraId="24B426C1" w14:textId="35F77556" w:rsidR="00D455FE" w:rsidRDefault="00D455FE" w:rsidP="00D455FE">
      <w:r>
        <w:t>In diesem Kapitel werden sämtliche Methoden aufgelistet, die im Rahmen dieses Projektes verwendet wurden. Die Methoden sind gegliedert in die drei im vorhergehenden Kapite</w:t>
      </w:r>
      <w:r w:rsidR="001458F7">
        <w:t>l angesprochenen Projektphasen.</w:t>
      </w:r>
    </w:p>
    <w:p w14:paraId="52A2F7B0" w14:textId="77777777" w:rsidR="00C527DC" w:rsidRDefault="00C527DC" w:rsidP="00C527DC">
      <w:pPr>
        <w:pStyle w:val="Folgeabsatz"/>
      </w:pPr>
    </w:p>
    <w:p w14:paraId="5104FC91" w14:textId="77777777" w:rsidR="00C527DC" w:rsidRDefault="00C527DC" w:rsidP="00C527DC">
      <w:pPr>
        <w:pStyle w:val="Folgeabsatz"/>
      </w:pPr>
    </w:p>
    <w:p w14:paraId="475A3A84" w14:textId="77777777" w:rsidR="00C527DC" w:rsidRDefault="00C527DC" w:rsidP="00C527DC">
      <w:pPr>
        <w:pStyle w:val="Folgeabsatz"/>
      </w:pPr>
    </w:p>
    <w:p w14:paraId="6B83ACBF" w14:textId="77777777" w:rsidR="00C527DC" w:rsidRPr="00C527DC" w:rsidRDefault="00C527DC" w:rsidP="00C527DC">
      <w:pPr>
        <w:pStyle w:val="Folgeabsatz"/>
      </w:pPr>
    </w:p>
    <w:p w14:paraId="2E3F8558" w14:textId="430B1867" w:rsidR="00D455FE" w:rsidRDefault="00D455FE" w:rsidP="00D455FE">
      <w:pPr>
        <w:pStyle w:val="berschrift2"/>
      </w:pPr>
      <w:bookmarkStart w:id="2" w:name="_Toc432684075"/>
      <w:r>
        <w:lastRenderedPageBreak/>
        <w:t>Anforderungsanalyse</w:t>
      </w:r>
      <w:bookmarkEnd w:id="2"/>
    </w:p>
    <w:p w14:paraId="55EB4288" w14:textId="10FB242E" w:rsidR="00D455FE" w:rsidRDefault="00D455FE" w:rsidP="00D455FE">
      <w:pPr>
        <w:pStyle w:val="Listenabsatz"/>
        <w:numPr>
          <w:ilvl w:val="0"/>
          <w:numId w:val="25"/>
        </w:numPr>
      </w:pPr>
      <w:r>
        <w:t>Konkurrenzanalyse</w:t>
      </w:r>
    </w:p>
    <w:p w14:paraId="3D6432C6" w14:textId="2CE1321D" w:rsidR="00D455FE" w:rsidRDefault="00D455FE" w:rsidP="00D455FE">
      <w:pPr>
        <w:pStyle w:val="Listenabsatz"/>
        <w:numPr>
          <w:ilvl w:val="0"/>
          <w:numId w:val="25"/>
        </w:numPr>
      </w:pPr>
      <w:r>
        <w:t>Content-Analyse</w:t>
      </w:r>
    </w:p>
    <w:p w14:paraId="47FCA7D3" w14:textId="173CEECC" w:rsidR="00D455FE" w:rsidRDefault="00D455FE" w:rsidP="00D455FE">
      <w:pPr>
        <w:pStyle w:val="Listenabsatz"/>
        <w:numPr>
          <w:ilvl w:val="0"/>
          <w:numId w:val="25"/>
        </w:numPr>
      </w:pPr>
      <w:r>
        <w:t>Log-Daten-Analyse</w:t>
      </w:r>
    </w:p>
    <w:p w14:paraId="42BF37F2" w14:textId="07A3E047" w:rsidR="00D455FE" w:rsidRDefault="00D455FE" w:rsidP="00D455FE">
      <w:pPr>
        <w:pStyle w:val="Listenabsatz"/>
        <w:numPr>
          <w:ilvl w:val="0"/>
          <w:numId w:val="25"/>
        </w:numPr>
      </w:pPr>
      <w:proofErr w:type="spellStart"/>
      <w:r>
        <w:t>Contextual</w:t>
      </w:r>
      <w:proofErr w:type="spellEnd"/>
      <w:r>
        <w:t xml:space="preserve"> </w:t>
      </w:r>
      <w:proofErr w:type="spellStart"/>
      <w:r>
        <w:t>Inquiry</w:t>
      </w:r>
      <w:proofErr w:type="spellEnd"/>
    </w:p>
    <w:p w14:paraId="3CD22724" w14:textId="5084E1D4" w:rsidR="00D455FE" w:rsidRDefault="00D455FE" w:rsidP="00D455FE">
      <w:pPr>
        <w:pStyle w:val="Listenabsatz"/>
        <w:numPr>
          <w:ilvl w:val="0"/>
          <w:numId w:val="25"/>
        </w:numPr>
      </w:pPr>
      <w:r>
        <w:t>Fragebogen</w:t>
      </w:r>
    </w:p>
    <w:p w14:paraId="24DEE46B" w14:textId="004E12EC" w:rsidR="00D455FE" w:rsidRDefault="00D455FE" w:rsidP="00D455FE">
      <w:pPr>
        <w:pStyle w:val="Listenabsatz"/>
        <w:numPr>
          <w:ilvl w:val="0"/>
          <w:numId w:val="25"/>
        </w:numPr>
      </w:pPr>
      <w:r>
        <w:t xml:space="preserve">Card </w:t>
      </w:r>
      <w:proofErr w:type="spellStart"/>
      <w:r>
        <w:t>Sorting</w:t>
      </w:r>
      <w:proofErr w:type="spellEnd"/>
    </w:p>
    <w:p w14:paraId="15EDA64E" w14:textId="1BB3F32C" w:rsidR="00D455FE" w:rsidRDefault="00D455FE" w:rsidP="00D455FE">
      <w:pPr>
        <w:pStyle w:val="berschrift2"/>
      </w:pPr>
      <w:bookmarkStart w:id="3" w:name="_Toc432684076"/>
      <w:r>
        <w:t>Konzeptionsphase</w:t>
      </w:r>
      <w:bookmarkEnd w:id="3"/>
    </w:p>
    <w:p w14:paraId="5911B21C" w14:textId="246587CE" w:rsidR="00D455FE" w:rsidRDefault="001458F7" w:rsidP="00D455FE">
      <w:pPr>
        <w:pStyle w:val="Listenabsatz"/>
        <w:numPr>
          <w:ilvl w:val="0"/>
          <w:numId w:val="28"/>
        </w:numPr>
      </w:pPr>
      <w:proofErr w:type="spellStart"/>
      <w:r>
        <w:t>Per</w:t>
      </w:r>
      <w:r w:rsidR="00D455FE">
        <w:t>sonas</w:t>
      </w:r>
      <w:proofErr w:type="spellEnd"/>
      <w:r w:rsidR="00D455FE">
        <w:t xml:space="preserve"> &amp; Szenarien</w:t>
      </w:r>
    </w:p>
    <w:p w14:paraId="484960C0" w14:textId="5DDFC9D9" w:rsidR="00D455FE" w:rsidRDefault="00D455FE" w:rsidP="00D455FE">
      <w:pPr>
        <w:pStyle w:val="Listenabsatz"/>
        <w:numPr>
          <w:ilvl w:val="0"/>
          <w:numId w:val="28"/>
        </w:numPr>
      </w:pPr>
      <w:r>
        <w:t>Konzeption &amp; Design des Prototyps</w:t>
      </w:r>
    </w:p>
    <w:p w14:paraId="42117579" w14:textId="6184AAF6" w:rsidR="00D455FE" w:rsidRDefault="00D455FE" w:rsidP="00D455FE">
      <w:pPr>
        <w:pStyle w:val="berschrift2"/>
      </w:pPr>
      <w:bookmarkStart w:id="4" w:name="_Toc432684077"/>
      <w:r>
        <w:t>Usability-T</w:t>
      </w:r>
      <w:r>
        <w:t>ests</w:t>
      </w:r>
      <w:bookmarkEnd w:id="4"/>
    </w:p>
    <w:p w14:paraId="32D486FD" w14:textId="0DFE101C" w:rsidR="00D455FE" w:rsidRDefault="00D455FE" w:rsidP="00D455FE">
      <w:pPr>
        <w:pStyle w:val="Listenabsatz"/>
        <w:numPr>
          <w:ilvl w:val="0"/>
          <w:numId w:val="29"/>
        </w:numPr>
      </w:pPr>
      <w:proofErr w:type="spellStart"/>
      <w:r>
        <w:t>Heuristic</w:t>
      </w:r>
      <w:proofErr w:type="spellEnd"/>
      <w:r>
        <w:t xml:space="preserve"> </w:t>
      </w:r>
      <w:proofErr w:type="spellStart"/>
      <w:r>
        <w:t>Walkthrough</w:t>
      </w:r>
      <w:proofErr w:type="spellEnd"/>
    </w:p>
    <w:p w14:paraId="7E5F06C9" w14:textId="035D1169" w:rsidR="009171F5" w:rsidRDefault="00D455FE" w:rsidP="009171F5">
      <w:pPr>
        <w:pStyle w:val="Listenabsatz"/>
        <w:numPr>
          <w:ilvl w:val="0"/>
          <w:numId w:val="29"/>
        </w:numPr>
      </w:pPr>
      <w:r>
        <w:t>Nutzertest (A-B-Vergleich)</w:t>
      </w:r>
    </w:p>
    <w:p w14:paraId="5A43935F" w14:textId="48942371" w:rsidR="009171F5" w:rsidRDefault="009171F5" w:rsidP="009171F5">
      <w:pPr>
        <w:pStyle w:val="berschrift1"/>
      </w:pPr>
      <w:bookmarkStart w:id="5" w:name="_Toc432684078"/>
      <w:r>
        <w:t>Ergebnisse</w:t>
      </w:r>
      <w:bookmarkEnd w:id="5"/>
    </w:p>
    <w:p w14:paraId="6C291091" w14:textId="35871093" w:rsidR="009171F5" w:rsidRDefault="001458F7" w:rsidP="009171F5">
      <w:r>
        <w:t>Als Ergebni</w:t>
      </w:r>
      <w:r w:rsidR="009171F5">
        <w:t xml:space="preserve">s des Projekts steht ein in </w:t>
      </w:r>
      <w:proofErr w:type="spellStart"/>
      <w:r w:rsidR="009171F5">
        <w:t>Imperia</w:t>
      </w:r>
      <w:proofErr w:type="spellEnd"/>
      <w:r w:rsidR="009171F5">
        <w:t xml:space="preserve"> implementierter Prototyp</w:t>
      </w:r>
      <w:r>
        <w:t xml:space="preserve"> (</w:t>
      </w:r>
      <w:hyperlink r:id="rId11" w:history="1">
        <w:r w:rsidRPr="00D74879">
          <w:rPr>
            <w:rStyle w:val="Link"/>
          </w:rPr>
          <w:t>https://stagecms.uni-regensburg.de/schulungen/2015/einstiegsschulung-1515/home/</w:t>
        </w:r>
      </w:hyperlink>
      <w:r>
        <w:t xml:space="preserve"> </w:t>
      </w:r>
      <w:r>
        <w:t>–</w:t>
      </w:r>
      <w:r>
        <w:t xml:space="preserve"> nur aus dem </w:t>
      </w:r>
      <w:proofErr w:type="spellStart"/>
      <w:r>
        <w:t>Uninetz</w:t>
      </w:r>
      <w:proofErr w:type="spellEnd"/>
      <w:r>
        <w:t xml:space="preserve"> erreichbar).</w:t>
      </w:r>
      <w:r w:rsidR="009171F5">
        <w:t xml:space="preserve"> Zentrale Änderungen im Vergleich zur originalen Rechenzentrums-Webseite bestehen aus folgenden Punkten:</w:t>
      </w:r>
    </w:p>
    <w:p w14:paraId="7E6D81E2" w14:textId="685D6ADF" w:rsidR="009171F5" w:rsidRDefault="009171F5" w:rsidP="009171F5">
      <w:pPr>
        <w:pStyle w:val="Listenabsatz"/>
        <w:numPr>
          <w:ilvl w:val="0"/>
          <w:numId w:val="31"/>
        </w:numPr>
      </w:pPr>
      <w:r>
        <w:t>Attraktivere Gestaltung der Startseite (News, Wartungsmeldungen, Quicklinks)</w:t>
      </w:r>
    </w:p>
    <w:p w14:paraId="4A1CBB01" w14:textId="640975B7" w:rsidR="009171F5" w:rsidRDefault="009171F5" w:rsidP="009171F5">
      <w:pPr>
        <w:pStyle w:val="Listenabsatz"/>
        <w:numPr>
          <w:ilvl w:val="0"/>
          <w:numId w:val="31"/>
        </w:numPr>
      </w:pPr>
      <w:r>
        <w:t>Zusammenfassung aller inhaltlich zusammengehörigen Aspekte unter einem zentralen Menüpunkt</w:t>
      </w:r>
    </w:p>
    <w:p w14:paraId="4B3EF19A" w14:textId="7665E27E" w:rsidR="009171F5" w:rsidRDefault="009171F5" w:rsidP="009171F5">
      <w:pPr>
        <w:pStyle w:val="Listenabsatz"/>
        <w:numPr>
          <w:ilvl w:val="0"/>
          <w:numId w:val="31"/>
        </w:numPr>
      </w:pPr>
      <w:r>
        <w:t xml:space="preserve">Entfernen von Redundanzen </w:t>
      </w:r>
    </w:p>
    <w:p w14:paraId="48C76B6C" w14:textId="5716F01A" w:rsidR="009171F5" w:rsidRDefault="009171F5" w:rsidP="009171F5">
      <w:pPr>
        <w:pStyle w:val="Listenabsatz"/>
        <w:numPr>
          <w:ilvl w:val="0"/>
          <w:numId w:val="31"/>
        </w:numPr>
      </w:pPr>
      <w:r>
        <w:t>Einheitliches Design der verschiedenen Inhalte</w:t>
      </w:r>
    </w:p>
    <w:p w14:paraId="2570FD35" w14:textId="70C0BD31" w:rsidR="009171F5" w:rsidRDefault="009171F5" w:rsidP="009171F5">
      <w:pPr>
        <w:pStyle w:val="Listenabsatz"/>
        <w:numPr>
          <w:ilvl w:val="0"/>
          <w:numId w:val="31"/>
        </w:numPr>
      </w:pPr>
      <w:r>
        <w:t>Zentraler NDS-Login soll mehrmaliges Einloggen auf der Seite vermeiden</w:t>
      </w:r>
    </w:p>
    <w:p w14:paraId="7AAE8E1A" w14:textId="7E4D363D" w:rsidR="009171F5" w:rsidRDefault="009171F5" w:rsidP="009171F5">
      <w:pPr>
        <w:pStyle w:val="Listenabsatz"/>
        <w:numPr>
          <w:ilvl w:val="0"/>
          <w:numId w:val="31"/>
        </w:numPr>
      </w:pPr>
      <w:r>
        <w:t xml:space="preserve">Insgesamt breitere Struktur der Webseite (Vermeiden der dritten Ebene) </w:t>
      </w:r>
    </w:p>
    <w:p w14:paraId="1469F53B" w14:textId="22039457" w:rsidR="009171F5" w:rsidRDefault="009171F5" w:rsidP="009171F5">
      <w:pPr>
        <w:pStyle w:val="Listenabsatz"/>
        <w:numPr>
          <w:ilvl w:val="0"/>
          <w:numId w:val="31"/>
        </w:numPr>
      </w:pPr>
      <w:r>
        <w:t>Überarbeitung der Zugehörigkeit einzelner Menüpunkte</w:t>
      </w:r>
    </w:p>
    <w:p w14:paraId="3FF18923" w14:textId="3EAD6259" w:rsidR="009171F5" w:rsidRDefault="009171F5" w:rsidP="009171F5">
      <w:r>
        <w:t>Zusätzlich zu den oben genannten Aspekten konnten bei den durchgeführten Methoden könn</w:t>
      </w:r>
      <w:r w:rsidR="001458F7">
        <w:t>en wir folgende</w:t>
      </w:r>
      <w:r>
        <w:t xml:space="preserve"> Handlungsempfehlungen aussprechen: </w:t>
      </w:r>
    </w:p>
    <w:p w14:paraId="7E5E9588" w14:textId="77777777" w:rsidR="0010516B" w:rsidRPr="0010516B" w:rsidRDefault="0010516B" w:rsidP="0010516B">
      <w:pPr>
        <w:pStyle w:val="Folgeabsatz"/>
      </w:pPr>
    </w:p>
    <w:p w14:paraId="3026E01A" w14:textId="7B91CC6E" w:rsidR="009171F5" w:rsidRDefault="009171F5" w:rsidP="009171F5">
      <w:pPr>
        <w:pStyle w:val="Listenabsatz"/>
        <w:numPr>
          <w:ilvl w:val="0"/>
          <w:numId w:val="33"/>
        </w:numPr>
      </w:pPr>
      <w:r>
        <w:lastRenderedPageBreak/>
        <w:t>Benutzung eines anderen bzw. Upgrade auf die neueste Version des Content Management Systems</w:t>
      </w:r>
    </w:p>
    <w:p w14:paraId="5E701DDC" w14:textId="18D2321E" w:rsidR="009171F5" w:rsidRDefault="009171F5" w:rsidP="009171F5">
      <w:pPr>
        <w:pStyle w:val="Listenabsatz"/>
        <w:numPr>
          <w:ilvl w:val="0"/>
          <w:numId w:val="33"/>
        </w:numPr>
      </w:pPr>
      <w:r>
        <w:t>Überarbeitung und Migration der aktuellen Inhalte</w:t>
      </w:r>
    </w:p>
    <w:p w14:paraId="0E3667A7" w14:textId="1CA2B977" w:rsidR="009171F5" w:rsidRDefault="009171F5" w:rsidP="009171F5">
      <w:pPr>
        <w:pStyle w:val="Listenabsatz"/>
        <w:numPr>
          <w:ilvl w:val="0"/>
          <w:numId w:val="33"/>
        </w:numPr>
      </w:pPr>
      <w:r>
        <w:t>Neu</w:t>
      </w:r>
      <w:r w:rsidR="001458F7">
        <w:t>s</w:t>
      </w:r>
      <w:r>
        <w:t xml:space="preserve">trukturierung der redaktionellen Prozesse bzw. Einrichten einer zentralen Personalstelle zur Verwaltung der Inhalte </w:t>
      </w:r>
    </w:p>
    <w:p w14:paraId="58332644" w14:textId="7A293991" w:rsidR="009171F5" w:rsidRDefault="009171F5" w:rsidP="009171F5">
      <w:pPr>
        <w:pStyle w:val="Listenabsatz"/>
        <w:numPr>
          <w:ilvl w:val="0"/>
          <w:numId w:val="33"/>
        </w:numPr>
      </w:pPr>
      <w:r>
        <w:t>Verstärkte Information von Studierenden über Dienste der Rechenzentrums</w:t>
      </w:r>
    </w:p>
    <w:p w14:paraId="3E243C49" w14:textId="5F9974D5" w:rsidR="009171F5" w:rsidRDefault="009171F5" w:rsidP="009171F5">
      <w:pPr>
        <w:pStyle w:val="Listenabsatz"/>
        <w:numPr>
          <w:ilvl w:val="0"/>
          <w:numId w:val="33"/>
        </w:numPr>
      </w:pPr>
      <w:r>
        <w:t>Individuelle Seiten für die verschiedenen Nutzergruppen (Studierende, Mitarbeiter/innen, Dozent/innen)</w:t>
      </w:r>
    </w:p>
    <w:p w14:paraId="33B806C6" w14:textId="0F29905E" w:rsidR="009171F5" w:rsidRDefault="009171F5" w:rsidP="009171F5">
      <w:r>
        <w:t>Die in diesem Projekt erarbeiteten Veränderungen führten zu einer wesentlich geringeren Fehlerrate in den abschließenden Nutzertests und wurde von Nutzern besser bewertet. Somit kann von einer deutlichen objektiven Verbesserung ausgegangen werden.</w:t>
      </w:r>
    </w:p>
    <w:p w14:paraId="1EBFC132" w14:textId="77777777" w:rsidR="001458F7" w:rsidRDefault="001458F7" w:rsidP="00B864BF">
      <w:pPr>
        <w:pStyle w:val="Folgeabsatz"/>
        <w:ind w:firstLine="0"/>
      </w:pPr>
      <w:bookmarkStart w:id="6" w:name="_GoBack"/>
      <w:bookmarkEnd w:id="6"/>
    </w:p>
    <w:p w14:paraId="35B9CE34" w14:textId="55D1C163" w:rsidR="001458F7" w:rsidRDefault="00B864BF" w:rsidP="00B864BF">
      <w:pPr>
        <w:pStyle w:val="Folgeabsatz"/>
        <w:ind w:firstLine="0"/>
      </w:pPr>
      <w:r>
        <w:t>Im Anhang befinden sich zwei Grafiken, die den endgültigen Aufbau des Prototyps schematisch darstellen.</w:t>
      </w:r>
    </w:p>
    <w:p w14:paraId="6AF4E18F" w14:textId="77777777" w:rsidR="001458F7" w:rsidRDefault="001458F7" w:rsidP="001458F7">
      <w:pPr>
        <w:pStyle w:val="Folgeabsatz"/>
      </w:pPr>
      <w:r>
        <w:br w:type="page"/>
      </w:r>
    </w:p>
    <w:p w14:paraId="259EBD52" w14:textId="31200468" w:rsidR="00B864BF" w:rsidRDefault="001458F7" w:rsidP="001458F7">
      <w:pPr>
        <w:pStyle w:val="Inhaltsverzeichnisberschrift"/>
      </w:pPr>
      <w:r>
        <w:lastRenderedPageBreak/>
        <w:t>Anhang</w:t>
      </w:r>
    </w:p>
    <w:p w14:paraId="4F7E08AF" w14:textId="77777777" w:rsidR="001458F7" w:rsidRDefault="00B61E01" w:rsidP="001458F7">
      <w:r>
        <w:rPr>
          <w:noProof/>
        </w:rPr>
        <w:drawing>
          <wp:inline distT="0" distB="0" distL="0" distR="0" wp14:anchorId="0082BF39" wp14:editId="45FDE1F7">
            <wp:extent cx="5387340" cy="8180070"/>
            <wp:effectExtent l="0" t="0" r="0" b="0"/>
            <wp:docPr id="19" name="Bild 19" descr="../../../Documents/redesign-ur-rz/Prototyp/struktur%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cuments/redesign-ur-rz/Prototyp/struktur%2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7340" cy="8180070"/>
                    </a:xfrm>
                    <a:prstGeom prst="rect">
                      <a:avLst/>
                    </a:prstGeom>
                    <a:noFill/>
                    <a:ln>
                      <a:noFill/>
                    </a:ln>
                  </pic:spPr>
                </pic:pic>
              </a:graphicData>
            </a:graphic>
          </wp:inline>
        </w:drawing>
      </w:r>
    </w:p>
    <w:p w14:paraId="27694EBA" w14:textId="578941A2" w:rsidR="00B61E01" w:rsidRPr="00B61E01" w:rsidRDefault="00B61E01" w:rsidP="00B61E01">
      <w:pPr>
        <w:pStyle w:val="Folgeabsatz"/>
      </w:pPr>
      <w:r>
        <w:rPr>
          <w:noProof/>
        </w:rPr>
        <w:lastRenderedPageBreak/>
        <w:drawing>
          <wp:inline distT="0" distB="0" distL="0" distR="0" wp14:anchorId="650F92EC" wp14:editId="5F7646DC">
            <wp:extent cx="5362575" cy="7833995"/>
            <wp:effectExtent l="0" t="0" r="0" b="0"/>
            <wp:docPr id="20" name="Bild 20" descr="../../../Documents/redesign-ur-rz/Prototyp/struktur%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cuments/redesign-ur-rz/Prototyp/struktur%20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2575" cy="7833995"/>
                    </a:xfrm>
                    <a:prstGeom prst="rect">
                      <a:avLst/>
                    </a:prstGeom>
                    <a:noFill/>
                    <a:ln>
                      <a:noFill/>
                    </a:ln>
                  </pic:spPr>
                </pic:pic>
              </a:graphicData>
            </a:graphic>
          </wp:inline>
        </w:drawing>
      </w:r>
    </w:p>
    <w:sectPr w:rsidR="00B61E01" w:rsidRPr="00B61E01" w:rsidSect="000147EF">
      <w:headerReference w:type="default" r:id="rId14"/>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FF73C3" w14:textId="77777777" w:rsidR="00640F54" w:rsidRDefault="00640F54" w:rsidP="00793C70">
      <w:pPr>
        <w:spacing w:line="240" w:lineRule="auto"/>
      </w:pPr>
      <w:r>
        <w:separator/>
      </w:r>
    </w:p>
  </w:endnote>
  <w:endnote w:type="continuationSeparator" w:id="0">
    <w:p w14:paraId="02FE6C1F" w14:textId="77777777" w:rsidR="00640F54" w:rsidRDefault="00640F54"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auto"/>
    <w:pitch w:val="variable"/>
    <w:sig w:usb0="E0000287" w:usb1="40000013" w:usb2="00000000" w:usb3="00000000" w:csb0="0000019F" w:csb1="00000000"/>
  </w:font>
  <w:font w:name="Calibri">
    <w:panose1 w:val="020F0502020204030204"/>
    <w:charset w:val="00"/>
    <w:family w:val="auto"/>
    <w:pitch w:val="variable"/>
    <w:sig w:usb0="E00002FF" w:usb1="4000ACFF" w:usb2="00000001" w:usb3="00000000" w:csb0="0000019F" w:csb1="00000000"/>
  </w:font>
  <w:font w:name="Frutiger Next LT W1G Medium">
    <w:altName w:val="Arial"/>
    <w:panose1 w:val="00000000000000000000"/>
    <w:charset w:val="00"/>
    <w:family w:val="swiss"/>
    <w:notTrueType/>
    <w:pitch w:val="variable"/>
    <w:sig w:usb0="00000001" w:usb1="5000205B" w:usb2="00000000" w:usb3="00000000" w:csb0="0000009F" w:csb1="00000000"/>
  </w:font>
  <w:font w:name="Frutiger Next LT W1G">
    <w:altName w:val="Corbel"/>
    <w:panose1 w:val="00000000000000000000"/>
    <w:charset w:val="00"/>
    <w:family w:val="swiss"/>
    <w:notTrueType/>
    <w:pitch w:val="variable"/>
    <w:sig w:usb0="00000001" w:usb1="5000205B" w:usb2="00000000" w:usb3="00000000" w:csb0="0000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D45028" w14:textId="77777777" w:rsidR="00640F54" w:rsidRDefault="00640F54" w:rsidP="00793C70">
      <w:pPr>
        <w:spacing w:line="240" w:lineRule="auto"/>
      </w:pPr>
      <w:r>
        <w:separator/>
      </w:r>
    </w:p>
  </w:footnote>
  <w:footnote w:type="continuationSeparator" w:id="0">
    <w:p w14:paraId="7D7630D2" w14:textId="77777777" w:rsidR="00640F54" w:rsidRDefault="00640F54" w:rsidP="00793C7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5088" w14:textId="77777777" w:rsidR="00DC4457" w:rsidRDefault="00DC4457" w:rsidP="000147EF">
    <w:pPr>
      <w:pStyle w:val="Kopfzeile"/>
      <w:jc w:val="right"/>
    </w:pPr>
  </w:p>
  <w:p w14:paraId="2EA93691" w14:textId="77777777" w:rsidR="00DC4457" w:rsidRDefault="00DC4457" w:rsidP="000147EF">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829990"/>
      <w:docPartObj>
        <w:docPartGallery w:val="Page Numbers (Top of Page)"/>
        <w:docPartUnique/>
      </w:docPartObj>
    </w:sdtPr>
    <w:sdtEndPr/>
    <w:sdtContent>
      <w:p w14:paraId="7064FA83" w14:textId="77777777" w:rsidR="00DC4457" w:rsidRDefault="00DC4457" w:rsidP="000147EF">
        <w:pPr>
          <w:pStyle w:val="Kopfzeile"/>
          <w:pBdr>
            <w:bottom w:val="single" w:sz="4" w:space="1" w:color="auto"/>
          </w:pBdr>
          <w:jc w:val="right"/>
        </w:pPr>
        <w:r>
          <w:fldChar w:fldCharType="begin"/>
        </w:r>
        <w:r>
          <w:instrText xml:space="preserve"> PAGE   \* MERGEFORMAT </w:instrText>
        </w:r>
        <w:r>
          <w:fldChar w:fldCharType="separate"/>
        </w:r>
        <w:r>
          <w:rPr>
            <w:noProof/>
          </w:rPr>
          <w:t>1</w:t>
        </w:r>
        <w:r>
          <w:rPr>
            <w:noProof/>
          </w:rPr>
          <w:fldChar w:fldCharType="end"/>
        </w:r>
      </w:p>
    </w:sdtContent>
  </w:sdt>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7A0F5" w14:textId="36A680E4" w:rsidR="002D29F8" w:rsidRPr="002C391C" w:rsidRDefault="002D29F8" w:rsidP="000147EF">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47F11"/>
    <w:multiLevelType w:val="hybridMultilevel"/>
    <w:tmpl w:val="093C9C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915D53"/>
    <w:multiLevelType w:val="hybridMultilevel"/>
    <w:tmpl w:val="921E0E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B9D3CB1"/>
    <w:multiLevelType w:val="hybridMultilevel"/>
    <w:tmpl w:val="4A38B59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
    <w:nsid w:val="0DA775AF"/>
    <w:multiLevelType w:val="hybridMultilevel"/>
    <w:tmpl w:val="EB8607A6"/>
    <w:lvl w:ilvl="0" w:tplc="17B268F4">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3026C86"/>
    <w:multiLevelType w:val="hybridMultilevel"/>
    <w:tmpl w:val="37EE1DC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BC0AE1"/>
    <w:multiLevelType w:val="hybridMultilevel"/>
    <w:tmpl w:val="C6BCC4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1FD27549"/>
    <w:multiLevelType w:val="hybridMultilevel"/>
    <w:tmpl w:val="7FFA3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5C32E6"/>
    <w:multiLevelType w:val="hybridMultilevel"/>
    <w:tmpl w:val="09101898"/>
    <w:lvl w:ilvl="0" w:tplc="81C01AC2">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7372415"/>
    <w:multiLevelType w:val="hybridMultilevel"/>
    <w:tmpl w:val="D626F780"/>
    <w:lvl w:ilvl="0" w:tplc="04070001">
      <w:start w:val="1"/>
      <w:numFmt w:val="bullet"/>
      <w:lvlText w:val=""/>
      <w:lvlJc w:val="left"/>
      <w:pPr>
        <w:ind w:left="1080" w:hanging="360"/>
      </w:pPr>
      <w:rPr>
        <w:rFonts w:ascii="Symbol" w:hAnsi="Symbol" w:hint="default"/>
      </w:rPr>
    </w:lvl>
    <w:lvl w:ilvl="1" w:tplc="0407000F">
      <w:start w:val="1"/>
      <w:numFmt w:val="decimal"/>
      <w:lvlText w:val="%2."/>
      <w:lvlJc w:val="left"/>
      <w:pPr>
        <w:ind w:left="1800" w:hanging="360"/>
      </w:pPr>
      <w:rPr>
        <w:rFont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nsid w:val="284C249A"/>
    <w:multiLevelType w:val="hybridMultilevel"/>
    <w:tmpl w:val="5BC02E7C"/>
    <w:lvl w:ilvl="0" w:tplc="4238B286">
      <w:start w:val="1"/>
      <w:numFmt w:val="lowerLetter"/>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0">
    <w:nsid w:val="2EA946AB"/>
    <w:multiLevelType w:val="hybridMultilevel"/>
    <w:tmpl w:val="9FCA98AC"/>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1">
    <w:nsid w:val="31694AA9"/>
    <w:multiLevelType w:val="hybridMultilevel"/>
    <w:tmpl w:val="F04AE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2E3666E"/>
    <w:multiLevelType w:val="hybridMultilevel"/>
    <w:tmpl w:val="CE564724"/>
    <w:lvl w:ilvl="0" w:tplc="04070001">
      <w:start w:val="9"/>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9B055F1"/>
    <w:multiLevelType w:val="hybridMultilevel"/>
    <w:tmpl w:val="6CA209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D0C3EA0"/>
    <w:multiLevelType w:val="hybridMultilevel"/>
    <w:tmpl w:val="5EA2D9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12328DD"/>
    <w:multiLevelType w:val="hybridMultilevel"/>
    <w:tmpl w:val="180AABA4"/>
    <w:lvl w:ilvl="0" w:tplc="C3DC86A8">
      <w:start w:val="1"/>
      <w:numFmt w:val="lowerLetter"/>
      <w:lvlText w:val="%1)"/>
      <w:lvlJc w:val="left"/>
      <w:pPr>
        <w:ind w:left="936" w:hanging="360"/>
      </w:pPr>
      <w:rPr>
        <w:rFonts w:hint="default"/>
      </w:rPr>
    </w:lvl>
    <w:lvl w:ilvl="1" w:tplc="04070019" w:tentative="1">
      <w:start w:val="1"/>
      <w:numFmt w:val="lowerLetter"/>
      <w:lvlText w:val="%2."/>
      <w:lvlJc w:val="left"/>
      <w:pPr>
        <w:ind w:left="1656" w:hanging="360"/>
      </w:pPr>
    </w:lvl>
    <w:lvl w:ilvl="2" w:tplc="0407001B" w:tentative="1">
      <w:start w:val="1"/>
      <w:numFmt w:val="lowerRoman"/>
      <w:lvlText w:val="%3."/>
      <w:lvlJc w:val="right"/>
      <w:pPr>
        <w:ind w:left="2376" w:hanging="180"/>
      </w:pPr>
    </w:lvl>
    <w:lvl w:ilvl="3" w:tplc="0407000F" w:tentative="1">
      <w:start w:val="1"/>
      <w:numFmt w:val="decimal"/>
      <w:lvlText w:val="%4."/>
      <w:lvlJc w:val="left"/>
      <w:pPr>
        <w:ind w:left="3096" w:hanging="360"/>
      </w:pPr>
    </w:lvl>
    <w:lvl w:ilvl="4" w:tplc="04070019" w:tentative="1">
      <w:start w:val="1"/>
      <w:numFmt w:val="lowerLetter"/>
      <w:lvlText w:val="%5."/>
      <w:lvlJc w:val="left"/>
      <w:pPr>
        <w:ind w:left="3816" w:hanging="360"/>
      </w:pPr>
    </w:lvl>
    <w:lvl w:ilvl="5" w:tplc="0407001B" w:tentative="1">
      <w:start w:val="1"/>
      <w:numFmt w:val="lowerRoman"/>
      <w:lvlText w:val="%6."/>
      <w:lvlJc w:val="right"/>
      <w:pPr>
        <w:ind w:left="4536" w:hanging="180"/>
      </w:pPr>
    </w:lvl>
    <w:lvl w:ilvl="6" w:tplc="0407000F" w:tentative="1">
      <w:start w:val="1"/>
      <w:numFmt w:val="decimal"/>
      <w:lvlText w:val="%7."/>
      <w:lvlJc w:val="left"/>
      <w:pPr>
        <w:ind w:left="5256" w:hanging="360"/>
      </w:pPr>
    </w:lvl>
    <w:lvl w:ilvl="7" w:tplc="04070019" w:tentative="1">
      <w:start w:val="1"/>
      <w:numFmt w:val="lowerLetter"/>
      <w:lvlText w:val="%8."/>
      <w:lvlJc w:val="left"/>
      <w:pPr>
        <w:ind w:left="5976" w:hanging="360"/>
      </w:pPr>
    </w:lvl>
    <w:lvl w:ilvl="8" w:tplc="0407001B" w:tentative="1">
      <w:start w:val="1"/>
      <w:numFmt w:val="lowerRoman"/>
      <w:lvlText w:val="%9."/>
      <w:lvlJc w:val="right"/>
      <w:pPr>
        <w:ind w:left="6696" w:hanging="180"/>
      </w:pPr>
    </w:lvl>
  </w:abstractNum>
  <w:abstractNum w:abstractNumId="16">
    <w:nsid w:val="447B6340"/>
    <w:multiLevelType w:val="hybridMultilevel"/>
    <w:tmpl w:val="B6E29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97003A0"/>
    <w:multiLevelType w:val="hybridMultilevel"/>
    <w:tmpl w:val="95741338"/>
    <w:lvl w:ilvl="0" w:tplc="04070001">
      <w:numFmt w:val="bullet"/>
      <w:lvlText w:val=""/>
      <w:lvlJc w:val="left"/>
      <w:pPr>
        <w:ind w:left="720" w:hanging="360"/>
      </w:pPr>
      <w:rPr>
        <w:rFonts w:ascii="Symbol" w:eastAsia="Times New Roman" w:hAnsi="Symbol" w:cs="Times New Roman" w:hint="default"/>
      </w:rPr>
    </w:lvl>
    <w:lvl w:ilvl="1" w:tplc="A2D8A426">
      <w:start w:val="18"/>
      <w:numFmt w:val="bullet"/>
      <w:lvlText w:val="•"/>
      <w:lvlJc w:val="left"/>
      <w:pPr>
        <w:ind w:left="1788" w:hanging="708"/>
      </w:pPr>
      <w:rPr>
        <w:rFonts w:ascii="Palatino Linotype" w:eastAsia="Times New Roman" w:hAnsi="Palatino Linotype"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A26496F"/>
    <w:multiLevelType w:val="hybridMultilevel"/>
    <w:tmpl w:val="BC62B348"/>
    <w:lvl w:ilvl="0" w:tplc="04070001">
      <w:start w:val="1"/>
      <w:numFmt w:val="bullet"/>
      <w:lvlText w:val=""/>
      <w:lvlJc w:val="left"/>
      <w:pPr>
        <w:ind w:left="1080" w:hanging="360"/>
      </w:pPr>
      <w:rPr>
        <w:rFonts w:ascii="Symbol" w:hAnsi="Symbol" w:hint="default"/>
      </w:rPr>
    </w:lvl>
    <w:lvl w:ilvl="1" w:tplc="04070001">
      <w:start w:val="1"/>
      <w:numFmt w:val="bullet"/>
      <w:lvlText w:val=""/>
      <w:lvlJc w:val="left"/>
      <w:pPr>
        <w:ind w:left="1800" w:hanging="360"/>
      </w:pPr>
      <w:rPr>
        <w:rFonts w:ascii="Symbol" w:hAnsi="Symbol"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B9F52DB"/>
    <w:multiLevelType w:val="hybridMultilevel"/>
    <w:tmpl w:val="A9BE7E94"/>
    <w:lvl w:ilvl="0" w:tplc="04070001">
      <w:start w:val="1"/>
      <w:numFmt w:val="bullet"/>
      <w:lvlText w:val=""/>
      <w:lvlJc w:val="left"/>
      <w:pPr>
        <w:ind w:left="1080" w:hanging="360"/>
      </w:pPr>
      <w:rPr>
        <w:rFonts w:ascii="Symbol" w:hAnsi="Symbol" w:hint="default"/>
      </w:rPr>
    </w:lvl>
    <w:lvl w:ilvl="1" w:tplc="04070001">
      <w:start w:val="1"/>
      <w:numFmt w:val="bullet"/>
      <w:lvlText w:val=""/>
      <w:lvlJc w:val="left"/>
      <w:pPr>
        <w:ind w:left="1800" w:hanging="360"/>
      </w:pPr>
      <w:rPr>
        <w:rFonts w:ascii="Symbol" w:hAnsi="Symbol"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4C680281"/>
    <w:multiLevelType w:val="hybridMultilevel"/>
    <w:tmpl w:val="85EC19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CC14733"/>
    <w:multiLevelType w:val="hybridMultilevel"/>
    <w:tmpl w:val="57249B78"/>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14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3">
    <w:nsid w:val="57157CD1"/>
    <w:multiLevelType w:val="hybridMultilevel"/>
    <w:tmpl w:val="3FCE2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8C12150"/>
    <w:multiLevelType w:val="hybridMultilevel"/>
    <w:tmpl w:val="79C02E0E"/>
    <w:lvl w:ilvl="0" w:tplc="C22A4920">
      <w:start w:val="1"/>
      <w:numFmt w:val="lowerLetter"/>
      <w:lvlText w:val="%1)"/>
      <w:lvlJc w:val="left"/>
      <w:pPr>
        <w:ind w:left="1296" w:hanging="360"/>
      </w:pPr>
      <w:rPr>
        <w:rFonts w:hint="default"/>
      </w:rPr>
    </w:lvl>
    <w:lvl w:ilvl="1" w:tplc="04070019" w:tentative="1">
      <w:start w:val="1"/>
      <w:numFmt w:val="lowerLetter"/>
      <w:lvlText w:val="%2."/>
      <w:lvlJc w:val="left"/>
      <w:pPr>
        <w:ind w:left="2016" w:hanging="360"/>
      </w:pPr>
    </w:lvl>
    <w:lvl w:ilvl="2" w:tplc="0407001B" w:tentative="1">
      <w:start w:val="1"/>
      <w:numFmt w:val="lowerRoman"/>
      <w:lvlText w:val="%3."/>
      <w:lvlJc w:val="right"/>
      <w:pPr>
        <w:ind w:left="2736" w:hanging="180"/>
      </w:pPr>
    </w:lvl>
    <w:lvl w:ilvl="3" w:tplc="0407000F" w:tentative="1">
      <w:start w:val="1"/>
      <w:numFmt w:val="decimal"/>
      <w:lvlText w:val="%4."/>
      <w:lvlJc w:val="left"/>
      <w:pPr>
        <w:ind w:left="3456" w:hanging="360"/>
      </w:pPr>
    </w:lvl>
    <w:lvl w:ilvl="4" w:tplc="04070019" w:tentative="1">
      <w:start w:val="1"/>
      <w:numFmt w:val="lowerLetter"/>
      <w:lvlText w:val="%5."/>
      <w:lvlJc w:val="left"/>
      <w:pPr>
        <w:ind w:left="4176" w:hanging="360"/>
      </w:pPr>
    </w:lvl>
    <w:lvl w:ilvl="5" w:tplc="0407001B" w:tentative="1">
      <w:start w:val="1"/>
      <w:numFmt w:val="lowerRoman"/>
      <w:lvlText w:val="%6."/>
      <w:lvlJc w:val="right"/>
      <w:pPr>
        <w:ind w:left="4896" w:hanging="180"/>
      </w:pPr>
    </w:lvl>
    <w:lvl w:ilvl="6" w:tplc="0407000F" w:tentative="1">
      <w:start w:val="1"/>
      <w:numFmt w:val="decimal"/>
      <w:lvlText w:val="%7."/>
      <w:lvlJc w:val="left"/>
      <w:pPr>
        <w:ind w:left="5616" w:hanging="360"/>
      </w:pPr>
    </w:lvl>
    <w:lvl w:ilvl="7" w:tplc="04070019" w:tentative="1">
      <w:start w:val="1"/>
      <w:numFmt w:val="lowerLetter"/>
      <w:lvlText w:val="%8."/>
      <w:lvlJc w:val="left"/>
      <w:pPr>
        <w:ind w:left="6336" w:hanging="360"/>
      </w:pPr>
    </w:lvl>
    <w:lvl w:ilvl="8" w:tplc="0407001B" w:tentative="1">
      <w:start w:val="1"/>
      <w:numFmt w:val="lowerRoman"/>
      <w:lvlText w:val="%9."/>
      <w:lvlJc w:val="right"/>
      <w:pPr>
        <w:ind w:left="7056" w:hanging="180"/>
      </w:pPr>
    </w:lvl>
  </w:abstractNum>
  <w:abstractNum w:abstractNumId="25">
    <w:nsid w:val="58D51E51"/>
    <w:multiLevelType w:val="hybridMultilevel"/>
    <w:tmpl w:val="A49EB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FE3505E"/>
    <w:multiLevelType w:val="hybridMultilevel"/>
    <w:tmpl w:val="3F201924"/>
    <w:lvl w:ilvl="0" w:tplc="04070001">
      <w:start w:val="1"/>
      <w:numFmt w:val="bullet"/>
      <w:lvlText w:val=""/>
      <w:lvlJc w:val="left"/>
      <w:pPr>
        <w:ind w:left="720" w:hanging="360"/>
      </w:pPr>
      <w:rPr>
        <w:rFonts w:ascii="Symbol" w:hAnsi="Symbol" w:hint="default"/>
      </w:rPr>
    </w:lvl>
    <w:lvl w:ilvl="1" w:tplc="F53E0678">
      <w:numFmt w:val="bullet"/>
      <w:lvlText w:val="-"/>
      <w:lvlJc w:val="left"/>
      <w:pPr>
        <w:ind w:left="1440" w:hanging="360"/>
      </w:pPr>
      <w:rPr>
        <w:rFonts w:ascii="Palatino Linotype" w:eastAsia="Times New Roman" w:hAnsi="Palatino Linotype"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2D95B03"/>
    <w:multiLevelType w:val="hybridMultilevel"/>
    <w:tmpl w:val="2DFA2CB4"/>
    <w:lvl w:ilvl="0" w:tplc="B7F49FA0">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49B67D6"/>
    <w:multiLevelType w:val="multilevel"/>
    <w:tmpl w:val="14742A9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66BB70EC"/>
    <w:multiLevelType w:val="hybridMultilevel"/>
    <w:tmpl w:val="29F2AA1E"/>
    <w:lvl w:ilvl="0" w:tplc="B2AE4EB0">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4BE5B1A"/>
    <w:multiLevelType w:val="hybridMultilevel"/>
    <w:tmpl w:val="0D747CAA"/>
    <w:lvl w:ilvl="0" w:tplc="C3DC86A8">
      <w:start w:val="1"/>
      <w:numFmt w:val="lowerLetter"/>
      <w:lvlText w:val="%1)"/>
      <w:lvlJc w:val="left"/>
      <w:pPr>
        <w:ind w:left="936" w:hanging="360"/>
      </w:pPr>
      <w:rPr>
        <w:rFonts w:hint="default"/>
      </w:rPr>
    </w:lvl>
    <w:lvl w:ilvl="1" w:tplc="04070019" w:tentative="1">
      <w:start w:val="1"/>
      <w:numFmt w:val="lowerLetter"/>
      <w:lvlText w:val="%2."/>
      <w:lvlJc w:val="left"/>
      <w:pPr>
        <w:ind w:left="1656" w:hanging="360"/>
      </w:pPr>
    </w:lvl>
    <w:lvl w:ilvl="2" w:tplc="0407001B" w:tentative="1">
      <w:start w:val="1"/>
      <w:numFmt w:val="lowerRoman"/>
      <w:lvlText w:val="%3."/>
      <w:lvlJc w:val="right"/>
      <w:pPr>
        <w:ind w:left="2376" w:hanging="180"/>
      </w:pPr>
    </w:lvl>
    <w:lvl w:ilvl="3" w:tplc="0407000F" w:tentative="1">
      <w:start w:val="1"/>
      <w:numFmt w:val="decimal"/>
      <w:lvlText w:val="%4."/>
      <w:lvlJc w:val="left"/>
      <w:pPr>
        <w:ind w:left="3096" w:hanging="360"/>
      </w:pPr>
    </w:lvl>
    <w:lvl w:ilvl="4" w:tplc="04070019" w:tentative="1">
      <w:start w:val="1"/>
      <w:numFmt w:val="lowerLetter"/>
      <w:lvlText w:val="%5."/>
      <w:lvlJc w:val="left"/>
      <w:pPr>
        <w:ind w:left="3816" w:hanging="360"/>
      </w:pPr>
    </w:lvl>
    <w:lvl w:ilvl="5" w:tplc="0407001B" w:tentative="1">
      <w:start w:val="1"/>
      <w:numFmt w:val="lowerRoman"/>
      <w:lvlText w:val="%6."/>
      <w:lvlJc w:val="right"/>
      <w:pPr>
        <w:ind w:left="4536" w:hanging="180"/>
      </w:pPr>
    </w:lvl>
    <w:lvl w:ilvl="6" w:tplc="0407000F" w:tentative="1">
      <w:start w:val="1"/>
      <w:numFmt w:val="decimal"/>
      <w:lvlText w:val="%7."/>
      <w:lvlJc w:val="left"/>
      <w:pPr>
        <w:ind w:left="5256" w:hanging="360"/>
      </w:pPr>
    </w:lvl>
    <w:lvl w:ilvl="7" w:tplc="04070019" w:tentative="1">
      <w:start w:val="1"/>
      <w:numFmt w:val="lowerLetter"/>
      <w:lvlText w:val="%8."/>
      <w:lvlJc w:val="left"/>
      <w:pPr>
        <w:ind w:left="5976" w:hanging="360"/>
      </w:pPr>
    </w:lvl>
    <w:lvl w:ilvl="8" w:tplc="0407001B" w:tentative="1">
      <w:start w:val="1"/>
      <w:numFmt w:val="lowerRoman"/>
      <w:lvlText w:val="%9."/>
      <w:lvlJc w:val="right"/>
      <w:pPr>
        <w:ind w:left="6696" w:hanging="180"/>
      </w:pPr>
    </w:lvl>
  </w:abstractNum>
  <w:abstractNum w:abstractNumId="31">
    <w:nsid w:val="755A4566"/>
    <w:multiLevelType w:val="hybridMultilevel"/>
    <w:tmpl w:val="15A01B12"/>
    <w:lvl w:ilvl="0" w:tplc="FB3CCE68">
      <w:start w:val="18"/>
      <w:numFmt w:val="bullet"/>
      <w:lvlText w:val="•"/>
      <w:lvlJc w:val="left"/>
      <w:pPr>
        <w:ind w:left="1068" w:hanging="708"/>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61F556F"/>
    <w:multiLevelType w:val="hybridMultilevel"/>
    <w:tmpl w:val="8806BF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C36091F"/>
    <w:multiLevelType w:val="hybridMultilevel"/>
    <w:tmpl w:val="44BC4DC2"/>
    <w:lvl w:ilvl="0" w:tplc="DF2079F6">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21"/>
  </w:num>
  <w:num w:numId="3">
    <w:abstractNumId w:val="17"/>
  </w:num>
  <w:num w:numId="4">
    <w:abstractNumId w:val="1"/>
  </w:num>
  <w:num w:numId="5">
    <w:abstractNumId w:val="26"/>
  </w:num>
  <w:num w:numId="6">
    <w:abstractNumId w:val="11"/>
  </w:num>
  <w:num w:numId="7">
    <w:abstractNumId w:val="6"/>
  </w:num>
  <w:num w:numId="8">
    <w:abstractNumId w:val="5"/>
  </w:num>
  <w:num w:numId="9">
    <w:abstractNumId w:val="12"/>
  </w:num>
  <w:num w:numId="10">
    <w:abstractNumId w:val="23"/>
  </w:num>
  <w:num w:numId="11">
    <w:abstractNumId w:val="31"/>
  </w:num>
  <w:num w:numId="12">
    <w:abstractNumId w:val="10"/>
  </w:num>
  <w:num w:numId="13">
    <w:abstractNumId w:val="28"/>
  </w:num>
  <w:num w:numId="14">
    <w:abstractNumId w:val="24"/>
  </w:num>
  <w:num w:numId="15">
    <w:abstractNumId w:val="15"/>
  </w:num>
  <w:num w:numId="16">
    <w:abstractNumId w:val="30"/>
  </w:num>
  <w:num w:numId="17">
    <w:abstractNumId w:val="9"/>
  </w:num>
  <w:num w:numId="18">
    <w:abstractNumId w:val="13"/>
  </w:num>
  <w:num w:numId="19">
    <w:abstractNumId w:val="8"/>
  </w:num>
  <w:num w:numId="20">
    <w:abstractNumId w:val="18"/>
  </w:num>
  <w:num w:numId="21">
    <w:abstractNumId w:val="19"/>
  </w:num>
  <w:num w:numId="22">
    <w:abstractNumId w:val="2"/>
  </w:num>
  <w:num w:numId="23">
    <w:abstractNumId w:val="20"/>
  </w:num>
  <w:num w:numId="24">
    <w:abstractNumId w:val="3"/>
  </w:num>
  <w:num w:numId="25">
    <w:abstractNumId w:val="4"/>
  </w:num>
  <w:num w:numId="26">
    <w:abstractNumId w:val="14"/>
  </w:num>
  <w:num w:numId="27">
    <w:abstractNumId w:val="33"/>
  </w:num>
  <w:num w:numId="28">
    <w:abstractNumId w:val="16"/>
  </w:num>
  <w:num w:numId="29">
    <w:abstractNumId w:val="25"/>
  </w:num>
  <w:num w:numId="30">
    <w:abstractNumId w:val="29"/>
  </w:num>
  <w:num w:numId="31">
    <w:abstractNumId w:val="32"/>
  </w:num>
  <w:num w:numId="32">
    <w:abstractNumId w:val="27"/>
  </w:num>
  <w:num w:numId="33">
    <w:abstractNumId w:val="0"/>
  </w:num>
  <w:num w:numId="3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692"/>
    <w:rsid w:val="000116CA"/>
    <w:rsid w:val="000147EF"/>
    <w:rsid w:val="00017EF3"/>
    <w:rsid w:val="00020A62"/>
    <w:rsid w:val="000221F6"/>
    <w:rsid w:val="00022BCD"/>
    <w:rsid w:val="00024CA2"/>
    <w:rsid w:val="000376E4"/>
    <w:rsid w:val="00053637"/>
    <w:rsid w:val="00070B8E"/>
    <w:rsid w:val="00074E63"/>
    <w:rsid w:val="000951CC"/>
    <w:rsid w:val="000B71CF"/>
    <w:rsid w:val="000C6D6D"/>
    <w:rsid w:val="000D0824"/>
    <w:rsid w:val="000D6189"/>
    <w:rsid w:val="000E6647"/>
    <w:rsid w:val="000F20C4"/>
    <w:rsid w:val="0010516B"/>
    <w:rsid w:val="00105FDF"/>
    <w:rsid w:val="00114D47"/>
    <w:rsid w:val="0014497F"/>
    <w:rsid w:val="001458F7"/>
    <w:rsid w:val="001727AB"/>
    <w:rsid w:val="001A4150"/>
    <w:rsid w:val="001B3174"/>
    <w:rsid w:val="001B49C3"/>
    <w:rsid w:val="001C2733"/>
    <w:rsid w:val="001C7280"/>
    <w:rsid w:val="001E250B"/>
    <w:rsid w:val="001E407E"/>
    <w:rsid w:val="001E724A"/>
    <w:rsid w:val="001F49EB"/>
    <w:rsid w:val="0020367F"/>
    <w:rsid w:val="00205610"/>
    <w:rsid w:val="00211754"/>
    <w:rsid w:val="00211F66"/>
    <w:rsid w:val="00213D5C"/>
    <w:rsid w:val="002160E1"/>
    <w:rsid w:val="00223A60"/>
    <w:rsid w:val="00224DC0"/>
    <w:rsid w:val="002253E4"/>
    <w:rsid w:val="00235E04"/>
    <w:rsid w:val="00246EB0"/>
    <w:rsid w:val="00257F70"/>
    <w:rsid w:val="00263F81"/>
    <w:rsid w:val="00271146"/>
    <w:rsid w:val="0027303E"/>
    <w:rsid w:val="00286973"/>
    <w:rsid w:val="002941B3"/>
    <w:rsid w:val="00296AA2"/>
    <w:rsid w:val="002A05F9"/>
    <w:rsid w:val="002A6146"/>
    <w:rsid w:val="002B70B6"/>
    <w:rsid w:val="002C1FBD"/>
    <w:rsid w:val="002C391C"/>
    <w:rsid w:val="002D29F8"/>
    <w:rsid w:val="002D32E3"/>
    <w:rsid w:val="0031677D"/>
    <w:rsid w:val="00355C12"/>
    <w:rsid w:val="003732FD"/>
    <w:rsid w:val="00381E73"/>
    <w:rsid w:val="00385FCF"/>
    <w:rsid w:val="003A0792"/>
    <w:rsid w:val="003A2F1A"/>
    <w:rsid w:val="003A30C9"/>
    <w:rsid w:val="003A50B9"/>
    <w:rsid w:val="003C05AD"/>
    <w:rsid w:val="003C2281"/>
    <w:rsid w:val="003C3516"/>
    <w:rsid w:val="003E15E8"/>
    <w:rsid w:val="004025B2"/>
    <w:rsid w:val="00403A81"/>
    <w:rsid w:val="00405AB1"/>
    <w:rsid w:val="004123A3"/>
    <w:rsid w:val="00417692"/>
    <w:rsid w:val="00430BFE"/>
    <w:rsid w:val="0046797B"/>
    <w:rsid w:val="00483AEF"/>
    <w:rsid w:val="004A1465"/>
    <w:rsid w:val="004A1608"/>
    <w:rsid w:val="004B0621"/>
    <w:rsid w:val="004B14F3"/>
    <w:rsid w:val="004B1DF7"/>
    <w:rsid w:val="004C3D8D"/>
    <w:rsid w:val="004D0675"/>
    <w:rsid w:val="004D06BE"/>
    <w:rsid w:val="004D1002"/>
    <w:rsid w:val="004D1CF7"/>
    <w:rsid w:val="004D4EAD"/>
    <w:rsid w:val="00513B11"/>
    <w:rsid w:val="0052498E"/>
    <w:rsid w:val="00536DB8"/>
    <w:rsid w:val="0055265A"/>
    <w:rsid w:val="005572AD"/>
    <w:rsid w:val="0058605E"/>
    <w:rsid w:val="00587272"/>
    <w:rsid w:val="00595925"/>
    <w:rsid w:val="005A099D"/>
    <w:rsid w:val="005C7B82"/>
    <w:rsid w:val="005D29BD"/>
    <w:rsid w:val="005D451D"/>
    <w:rsid w:val="005D7B01"/>
    <w:rsid w:val="005F317F"/>
    <w:rsid w:val="00607234"/>
    <w:rsid w:val="00616FFC"/>
    <w:rsid w:val="00622CF4"/>
    <w:rsid w:val="00640F54"/>
    <w:rsid w:val="00644D0E"/>
    <w:rsid w:val="0068145C"/>
    <w:rsid w:val="00690BDF"/>
    <w:rsid w:val="006A41E9"/>
    <w:rsid w:val="006E326E"/>
    <w:rsid w:val="006E591F"/>
    <w:rsid w:val="007038A7"/>
    <w:rsid w:val="00712435"/>
    <w:rsid w:val="00712E6A"/>
    <w:rsid w:val="00722CD5"/>
    <w:rsid w:val="007306EC"/>
    <w:rsid w:val="00732AF2"/>
    <w:rsid w:val="0073412C"/>
    <w:rsid w:val="00735979"/>
    <w:rsid w:val="007450DD"/>
    <w:rsid w:val="0075070E"/>
    <w:rsid w:val="00757642"/>
    <w:rsid w:val="00763EAC"/>
    <w:rsid w:val="0077543F"/>
    <w:rsid w:val="00793C70"/>
    <w:rsid w:val="0079437B"/>
    <w:rsid w:val="007B0123"/>
    <w:rsid w:val="007C133C"/>
    <w:rsid w:val="007C515A"/>
    <w:rsid w:val="007D2C0A"/>
    <w:rsid w:val="007E51B2"/>
    <w:rsid w:val="007F1B25"/>
    <w:rsid w:val="007F4867"/>
    <w:rsid w:val="007F5DF0"/>
    <w:rsid w:val="00803321"/>
    <w:rsid w:val="00816876"/>
    <w:rsid w:val="008317F4"/>
    <w:rsid w:val="00865E46"/>
    <w:rsid w:val="00873B3B"/>
    <w:rsid w:val="00877673"/>
    <w:rsid w:val="0087789D"/>
    <w:rsid w:val="00883410"/>
    <w:rsid w:val="008842C3"/>
    <w:rsid w:val="008873E3"/>
    <w:rsid w:val="008C3BA4"/>
    <w:rsid w:val="008C4EE6"/>
    <w:rsid w:val="008D0BD8"/>
    <w:rsid w:val="008E16D8"/>
    <w:rsid w:val="008F1AF3"/>
    <w:rsid w:val="00912AAD"/>
    <w:rsid w:val="009171F5"/>
    <w:rsid w:val="00935C29"/>
    <w:rsid w:val="00951E97"/>
    <w:rsid w:val="00967158"/>
    <w:rsid w:val="009A0603"/>
    <w:rsid w:val="009A109D"/>
    <w:rsid w:val="009A376D"/>
    <w:rsid w:val="009A5EC5"/>
    <w:rsid w:val="009A6082"/>
    <w:rsid w:val="009A6B3E"/>
    <w:rsid w:val="009A735D"/>
    <w:rsid w:val="009A7B4B"/>
    <w:rsid w:val="009D5901"/>
    <w:rsid w:val="009F3E31"/>
    <w:rsid w:val="009F4B15"/>
    <w:rsid w:val="00A0131D"/>
    <w:rsid w:val="00A02AE8"/>
    <w:rsid w:val="00A0756B"/>
    <w:rsid w:val="00A12BED"/>
    <w:rsid w:val="00A15DEF"/>
    <w:rsid w:val="00A218D5"/>
    <w:rsid w:val="00A22235"/>
    <w:rsid w:val="00A22B60"/>
    <w:rsid w:val="00A33DA3"/>
    <w:rsid w:val="00A4328F"/>
    <w:rsid w:val="00A472AF"/>
    <w:rsid w:val="00A52A55"/>
    <w:rsid w:val="00A70B95"/>
    <w:rsid w:val="00A9201B"/>
    <w:rsid w:val="00A94A76"/>
    <w:rsid w:val="00AB1482"/>
    <w:rsid w:val="00AB7ACA"/>
    <w:rsid w:val="00AE46FE"/>
    <w:rsid w:val="00AE4BD9"/>
    <w:rsid w:val="00AF635C"/>
    <w:rsid w:val="00B04B86"/>
    <w:rsid w:val="00B1342A"/>
    <w:rsid w:val="00B22FE1"/>
    <w:rsid w:val="00B31C26"/>
    <w:rsid w:val="00B33CD2"/>
    <w:rsid w:val="00B55F8D"/>
    <w:rsid w:val="00B61E01"/>
    <w:rsid w:val="00B72BC9"/>
    <w:rsid w:val="00B730EB"/>
    <w:rsid w:val="00B83334"/>
    <w:rsid w:val="00B864BF"/>
    <w:rsid w:val="00BA0772"/>
    <w:rsid w:val="00BA3AC4"/>
    <w:rsid w:val="00BA4203"/>
    <w:rsid w:val="00BB6BE6"/>
    <w:rsid w:val="00BE3F39"/>
    <w:rsid w:val="00BF1AC8"/>
    <w:rsid w:val="00C11C33"/>
    <w:rsid w:val="00C21CE4"/>
    <w:rsid w:val="00C3093A"/>
    <w:rsid w:val="00C34824"/>
    <w:rsid w:val="00C527DC"/>
    <w:rsid w:val="00C64062"/>
    <w:rsid w:val="00C72BE8"/>
    <w:rsid w:val="00C83FD4"/>
    <w:rsid w:val="00C8722F"/>
    <w:rsid w:val="00CA2892"/>
    <w:rsid w:val="00CC3632"/>
    <w:rsid w:val="00CF1D85"/>
    <w:rsid w:val="00D039AC"/>
    <w:rsid w:val="00D05F12"/>
    <w:rsid w:val="00D0607B"/>
    <w:rsid w:val="00D10BDD"/>
    <w:rsid w:val="00D208A9"/>
    <w:rsid w:val="00D455FE"/>
    <w:rsid w:val="00D47FC2"/>
    <w:rsid w:val="00D9111F"/>
    <w:rsid w:val="00D94079"/>
    <w:rsid w:val="00DA76C3"/>
    <w:rsid w:val="00DC4457"/>
    <w:rsid w:val="00DC7B20"/>
    <w:rsid w:val="00DD2F7D"/>
    <w:rsid w:val="00DE0D3A"/>
    <w:rsid w:val="00DE2F4D"/>
    <w:rsid w:val="00E07C63"/>
    <w:rsid w:val="00E318E8"/>
    <w:rsid w:val="00E3541F"/>
    <w:rsid w:val="00E42237"/>
    <w:rsid w:val="00E50BEE"/>
    <w:rsid w:val="00E54774"/>
    <w:rsid w:val="00E549F0"/>
    <w:rsid w:val="00E7112A"/>
    <w:rsid w:val="00E736F6"/>
    <w:rsid w:val="00E822BD"/>
    <w:rsid w:val="00E87771"/>
    <w:rsid w:val="00EA36F5"/>
    <w:rsid w:val="00EA4D3A"/>
    <w:rsid w:val="00EA6A84"/>
    <w:rsid w:val="00EB05D2"/>
    <w:rsid w:val="00EC013F"/>
    <w:rsid w:val="00EE038F"/>
    <w:rsid w:val="00EE11F6"/>
    <w:rsid w:val="00EE61AF"/>
    <w:rsid w:val="00EF458F"/>
    <w:rsid w:val="00F02209"/>
    <w:rsid w:val="00F114F9"/>
    <w:rsid w:val="00F25C5F"/>
    <w:rsid w:val="00F405F6"/>
    <w:rsid w:val="00F424E9"/>
    <w:rsid w:val="00F5427C"/>
    <w:rsid w:val="00F562FB"/>
    <w:rsid w:val="00F717F9"/>
    <w:rsid w:val="00F91186"/>
    <w:rsid w:val="00F917AB"/>
    <w:rsid w:val="00F961F0"/>
    <w:rsid w:val="00FA494F"/>
    <w:rsid w:val="00FB58C2"/>
    <w:rsid w:val="00FC3A07"/>
    <w:rsid w:val="00FC48A3"/>
    <w:rsid w:val="00FD34C5"/>
    <w:rsid w:val="00FD5517"/>
    <w:rsid w:val="00FE5B61"/>
    <w:rsid w:val="00FF4B1A"/>
    <w:rsid w:val="00FF5E81"/>
    <w:rsid w:val="00FF79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AE24A"/>
  <w15:docId w15:val="{CFDE7B4C-AD5F-4B99-905C-9654B5134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ascii="Frutiger Next LT W1G" w:eastAsiaTheme="majorEastAsia" w:hAnsi="Frutiger Next LT W1G"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lang w:eastAsia="en-US"/>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rPr>
      <w:rFonts w:ascii="Frutiger Next LT W1G" w:hAnsi="Frutiger Next LT W1G"/>
    </w:rPr>
  </w:style>
  <w:style w:type="paragraph" w:styleId="Verzeichnis3">
    <w:name w:val="toc 3"/>
    <w:basedOn w:val="Standard"/>
    <w:next w:val="Standard"/>
    <w:autoRedefine/>
    <w:uiPriority w:val="39"/>
    <w:unhideWhenUsed/>
    <w:rsid w:val="00A94A76"/>
    <w:pPr>
      <w:spacing w:after="100" w:line="240" w:lineRule="auto"/>
      <w:ind w:left="442"/>
    </w:pPr>
    <w:rPr>
      <w:rFonts w:ascii="Frutiger Next LT W1G" w:hAnsi="Frutiger Next LT W1G"/>
    </w:rPr>
  </w:style>
  <w:style w:type="character" w:styleId="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rFonts w:ascii="Frutiger Next LT W1G" w:hAnsi="Frutiger Next LT W1G"/>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rPr>
      <w:rFonts w:ascii="Frutiger Next LT W1G" w:hAnsi="Frutiger Next LT W1G"/>
    </w:rPr>
  </w:style>
  <w:style w:type="paragraph" w:styleId="Verzeichnis4">
    <w:name w:val="toc 4"/>
    <w:basedOn w:val="Standard"/>
    <w:next w:val="Standard"/>
    <w:autoRedefine/>
    <w:uiPriority w:val="39"/>
    <w:unhideWhenUsed/>
    <w:rsid w:val="00A94A76"/>
    <w:pPr>
      <w:spacing w:after="100" w:line="240" w:lineRule="auto"/>
      <w:ind w:left="658"/>
    </w:pPr>
    <w:rPr>
      <w:rFonts w:ascii="Frutiger Next LT W1G" w:hAnsi="Frutiger Next LT W1G"/>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Listenabsatz">
    <w:name w:val="List Paragraph"/>
    <w:basedOn w:val="Standard"/>
    <w:uiPriority w:val="34"/>
    <w:rsid w:val="005572AD"/>
    <w:pPr>
      <w:ind w:left="720"/>
      <w:contextualSpacing/>
    </w:pPr>
  </w:style>
  <w:style w:type="character" w:styleId="Platzhaltertext">
    <w:name w:val="Placeholder Text"/>
    <w:basedOn w:val="Absatz-Standardschriftart"/>
    <w:uiPriority w:val="99"/>
    <w:semiHidden/>
    <w:rsid w:val="00F717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833602">
      <w:bodyDiv w:val="1"/>
      <w:marLeft w:val="0"/>
      <w:marRight w:val="0"/>
      <w:marTop w:val="0"/>
      <w:marBottom w:val="0"/>
      <w:divBdr>
        <w:top w:val="none" w:sz="0" w:space="0" w:color="auto"/>
        <w:left w:val="none" w:sz="0" w:space="0" w:color="auto"/>
        <w:bottom w:val="none" w:sz="0" w:space="0" w:color="auto"/>
        <w:right w:val="none" w:sz="0" w:space="0" w:color="auto"/>
      </w:divBdr>
    </w:div>
    <w:div w:id="599608214">
      <w:bodyDiv w:val="1"/>
      <w:marLeft w:val="0"/>
      <w:marRight w:val="0"/>
      <w:marTop w:val="0"/>
      <w:marBottom w:val="0"/>
      <w:divBdr>
        <w:top w:val="none" w:sz="0" w:space="0" w:color="auto"/>
        <w:left w:val="none" w:sz="0" w:space="0" w:color="auto"/>
        <w:bottom w:val="none" w:sz="0" w:space="0" w:color="auto"/>
        <w:right w:val="none" w:sz="0" w:space="0" w:color="auto"/>
      </w:divBdr>
    </w:div>
    <w:div w:id="1049765345">
      <w:bodyDiv w:val="1"/>
      <w:marLeft w:val="0"/>
      <w:marRight w:val="0"/>
      <w:marTop w:val="0"/>
      <w:marBottom w:val="0"/>
      <w:divBdr>
        <w:top w:val="none" w:sz="0" w:space="0" w:color="auto"/>
        <w:left w:val="none" w:sz="0" w:space="0" w:color="auto"/>
        <w:bottom w:val="none" w:sz="0" w:space="0" w:color="auto"/>
        <w:right w:val="none" w:sz="0" w:space="0" w:color="auto"/>
      </w:divBdr>
    </w:div>
    <w:div w:id="1134060038">
      <w:bodyDiv w:val="1"/>
      <w:marLeft w:val="0"/>
      <w:marRight w:val="0"/>
      <w:marTop w:val="0"/>
      <w:marBottom w:val="0"/>
      <w:divBdr>
        <w:top w:val="none" w:sz="0" w:space="0" w:color="auto"/>
        <w:left w:val="none" w:sz="0" w:space="0" w:color="auto"/>
        <w:bottom w:val="none" w:sz="0" w:space="0" w:color="auto"/>
        <w:right w:val="none" w:sz="0" w:space="0" w:color="auto"/>
      </w:divBdr>
    </w:div>
    <w:div w:id="1325860411">
      <w:bodyDiv w:val="1"/>
      <w:marLeft w:val="0"/>
      <w:marRight w:val="0"/>
      <w:marTop w:val="0"/>
      <w:marBottom w:val="0"/>
      <w:divBdr>
        <w:top w:val="none" w:sz="0" w:space="0" w:color="auto"/>
        <w:left w:val="none" w:sz="0" w:space="0" w:color="auto"/>
        <w:bottom w:val="none" w:sz="0" w:space="0" w:color="auto"/>
        <w:right w:val="none" w:sz="0" w:space="0" w:color="auto"/>
      </w:divBdr>
    </w:div>
    <w:div w:id="1898083720">
      <w:bodyDiv w:val="1"/>
      <w:marLeft w:val="0"/>
      <w:marRight w:val="0"/>
      <w:marTop w:val="0"/>
      <w:marBottom w:val="0"/>
      <w:divBdr>
        <w:top w:val="none" w:sz="0" w:space="0" w:color="auto"/>
        <w:left w:val="none" w:sz="0" w:space="0" w:color="auto"/>
        <w:bottom w:val="none" w:sz="0" w:space="0" w:color="auto"/>
        <w:right w:val="none" w:sz="0" w:space="0" w:color="auto"/>
      </w:divBdr>
    </w:div>
    <w:div w:id="1899824248">
      <w:bodyDiv w:val="1"/>
      <w:marLeft w:val="0"/>
      <w:marRight w:val="0"/>
      <w:marTop w:val="0"/>
      <w:marBottom w:val="0"/>
      <w:divBdr>
        <w:top w:val="none" w:sz="0" w:space="0" w:color="auto"/>
        <w:left w:val="none" w:sz="0" w:space="0" w:color="auto"/>
        <w:bottom w:val="none" w:sz="0" w:space="0" w:color="auto"/>
        <w:right w:val="none" w:sz="0" w:space="0" w:color="auto"/>
      </w:divBdr>
    </w:div>
    <w:div w:id="190402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stagecms.uni-regensburg.de/schulungen/2015/einstiegsschulung-1515/home/" TargetMode="Externa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header" Target="head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1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ik\Dropbox\advanced%20usability%20enginnering\Dokumentation\Dokumentatio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Sea97</b:Tag>
    <b:SourceType>ArticleInAPeriodical</b:SourceType>
    <b:Guid>{4EB864F3-9DEC-4A67-A006-91537ADADC40}</b:Guid>
    <b:Title>Heuristic Walkthroughs: Finding the Problems Without the Noise</b:Title>
    <b:Year>1997</b:Year>
    <b:Publisher>Sears, A. (1997). Heuristic Walkthroughs: Finding the Problems Without the Noise. International Journal of Human-Computer Interaction, 9 (3), 213–234. Zugriff am 30.09.2015 auf http://www.tandfonline.com/doi/pdf/10.1207/s15327590ijhc0903_2</b:Publisher>
    <b:Author>
      <b:Author>
        <b:NameList>
          <b:Person>
            <b:Last>Sears</b:Last>
            <b:First>A</b:First>
          </b:Person>
        </b:NameList>
      </b:Author>
    </b:Author>
    <b:PeriodicalTitle>International Journal of Human-Computer Interaction, 9 (3)</b:PeriodicalTitle>
    <b:Pages>213–234</b:Pages>
    <b:RefOrder>1</b:RefOrder>
  </b:Source>
  <b:Source>
    <b:Tag>Nie94</b:Tag>
    <b:SourceType>BookSection</b:SourceType>
    <b:Guid>{BADAC984-0AA9-4693-A6B7-02F341CD510F}</b:Guid>
    <b:Title>Heuristic evaluation</b:Title>
    <b:Year>1994</b:Year>
    <b:Pages>Bd. 17, S. 25–62</b:Pages>
    <b:City>New York</b:City>
    <b:Publisher>Wiley &amp; Sons</b:Publisher>
    <b:Author>
      <b:Author>
        <b:NameList>
          <b:Person>
            <b:Last>Nielsen</b:Last>
            <b:First>J</b:First>
          </b:Person>
        </b:NameList>
      </b:Author>
      <b:BookAuthor>
        <b:NameList>
          <b:Person>
            <b:Last>Mack</b:Last>
            <b:First>J.</b:First>
            <b:Middle>Nielsen &amp; R.</b:Middle>
          </b:Person>
        </b:NameList>
      </b:BookAuthor>
    </b:Author>
    <b:BookTitle>Usability Inspection Methods</b:BookTitle>
    <b:RefOrder>2</b:RefOrder>
  </b:Source>
</b:Sources>
</file>

<file path=customXml/itemProps1.xml><?xml version="1.0" encoding="utf-8"?>
<ds:datastoreItem xmlns:ds="http://schemas.openxmlformats.org/officeDocument/2006/customXml" ds:itemID="{88A0C4C8-F604-3047-AE0F-2C9A868D4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C:\Users\Dominik\Dropbox\advanced usability enginnering\Dokumentation\Dokumentation.dotx</Template>
  <TotalTime>0</TotalTime>
  <Pages>7</Pages>
  <Words>622</Words>
  <Characters>3919</Characters>
  <Application>Microsoft Macintosh Word</Application>
  <DocSecurity>0</DocSecurity>
  <Lines>32</Lines>
  <Paragraphs>9</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4532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Dominik</dc:creator>
  <cp:lastModifiedBy> </cp:lastModifiedBy>
  <cp:revision>107</cp:revision>
  <cp:lastPrinted>2015-09-30T15:23:00Z</cp:lastPrinted>
  <dcterms:created xsi:type="dcterms:W3CDTF">2015-09-29T13:17:00Z</dcterms:created>
  <dcterms:modified xsi:type="dcterms:W3CDTF">2015-10-15T12:53:00Z</dcterms:modified>
</cp:coreProperties>
</file>